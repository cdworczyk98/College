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CA2A28" w14:textId="77777777" w:rsidR="00E1604B" w:rsidRDefault="00480370" w:rsidP="00E1604B">
      <w:pPr>
        <w:pStyle w:val="BodyText"/>
        <w:sectPr w:rsidR="00E1604B" w:rsidSect="00E1604B">
          <w:headerReference w:type="default" r:id="rId14"/>
          <w:footerReference w:type="default" r:id="rId15"/>
          <w:footerReference w:type="first" r:id="rId16"/>
          <w:type w:val="continuous"/>
          <w:pgSz w:w="11906" w:h="16838"/>
          <w:pgMar w:top="0" w:right="1440" w:bottom="1440" w:left="0" w:header="680" w:footer="567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0ECA2A5F" wp14:editId="1B5EA1DE">
            <wp:extent cx="7552800" cy="2473200"/>
            <wp:effectExtent l="0" t="0" r="0" b="3810"/>
            <wp:docPr id="3" name="Picture 3" descr="Australian Government Department of Education &amp; Trai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tshee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800" cy="2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alias w:val="Title"/>
        <w:tag w:val=""/>
        <w:id w:val="-19171197"/>
        <w:placeholder>
          <w:docPart w:val="23E98F0C999E41F2BC513FFDCDC68CD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0ECA2A29" w14:textId="1F762B0E" w:rsidR="00D27C2D" w:rsidRPr="00D27C2D" w:rsidRDefault="00073ADB" w:rsidP="00E1604B">
          <w:pPr>
            <w:pStyle w:val="Title"/>
            <w:ind w:right="-23"/>
          </w:pPr>
          <w:r>
            <w:t>A guide to converting an Excel spreadsheet to a flat file format for importing into HEPCAT</w:t>
          </w:r>
        </w:p>
      </w:sdtContent>
    </w:sdt>
    <w:p w14:paraId="19482D2A" w14:textId="7FAEE0D2" w:rsidR="00206911" w:rsidRDefault="00E57E13" w:rsidP="00E57E1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1BD908" wp14:editId="5EF053D3">
                <wp:simplePos x="0" y="0"/>
                <wp:positionH relativeFrom="column">
                  <wp:posOffset>1731557</wp:posOffset>
                </wp:positionH>
                <wp:positionV relativeFrom="paragraph">
                  <wp:posOffset>1650749</wp:posOffset>
                </wp:positionV>
                <wp:extent cx="1676400" cy="428625"/>
                <wp:effectExtent l="209550" t="419100" r="19050" b="28575"/>
                <wp:wrapNone/>
                <wp:docPr id="388" name="Rounded Rectangular Callout 388" descr="Select Blank database…" title="Access 2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28625"/>
                        </a:xfrm>
                        <a:prstGeom prst="wedgeRoundRectCallout">
                          <a:avLst>
                            <a:gd name="adj1" fmla="val -61554"/>
                            <a:gd name="adj2" fmla="val -141891"/>
                            <a:gd name="adj3" fmla="val 16667"/>
                          </a:avLst>
                        </a:prstGeom>
                        <a:solidFill>
                          <a:schemeClr val="accent3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5EEB4D" w14:textId="77777777" w:rsidR="00E57E13" w:rsidRPr="00F7750C" w:rsidRDefault="00E57E13" w:rsidP="00E57E1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Select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Blank database…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388" o:spid="_x0000_s1026" type="#_x0000_t62" alt="Title: Access 2010 - Description: Select Blank database…" style="position:absolute;margin-left:136.35pt;margin-top:130pt;width:132pt;height:33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" adj="-2496,-19848" fillcolor="#478a57 [3206]" strokecolor="#00b050" strokeweight="2pt">
                <v:textbox>
                  <w:txbxContent>
                    <w:p w14:paraId="7C5EEB4D" w14:textId="77777777" w:rsidR="00E57E13" w:rsidRPr="00F7750C" w:rsidRDefault="00E57E13" w:rsidP="00E57E1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Select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0"/>
                          <w:szCs w:val="20"/>
                        </w:rPr>
                        <w:t>Blank database…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D47E3AF" wp14:editId="06C825F9">
            <wp:extent cx="5276122" cy="3629025"/>
            <wp:effectExtent l="19050" t="19050" r="20320" b="9525"/>
            <wp:docPr id="1" name="Picture 1" descr="Access 2010. Select Blank database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582" cy="3630717"/>
                    </a:xfrm>
                    <a:prstGeom prst="rect">
                      <a:avLst/>
                    </a:prstGeom>
                    <a:ln>
                      <a:solidFill>
                        <a:srgbClr val="522761"/>
                      </a:solidFill>
                    </a:ln>
                  </pic:spPr>
                </pic:pic>
              </a:graphicData>
            </a:graphic>
          </wp:inline>
        </w:drawing>
      </w:r>
    </w:p>
    <w:p w14:paraId="72F3DEB5" w14:textId="77777777" w:rsidR="00206911" w:rsidRDefault="00206911">
      <w:r>
        <w:br w:type="page"/>
      </w:r>
    </w:p>
    <w:p w14:paraId="09636948" w14:textId="3CB11355" w:rsidR="00206911" w:rsidRPr="00206911" w:rsidRDefault="00206911" w:rsidP="00206911">
      <w:r w:rsidRPr="00206911"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30C103" wp14:editId="6F6974F1">
                <wp:simplePos x="0" y="0"/>
                <wp:positionH relativeFrom="column">
                  <wp:posOffset>3011805</wp:posOffset>
                </wp:positionH>
                <wp:positionV relativeFrom="paragraph">
                  <wp:posOffset>1777365</wp:posOffset>
                </wp:positionV>
                <wp:extent cx="1838325" cy="307340"/>
                <wp:effectExtent l="0" t="0" r="276225" b="302260"/>
                <wp:wrapNone/>
                <wp:docPr id="145" name="Rounded Rectangular Callout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307340"/>
                        </a:xfrm>
                        <a:prstGeom prst="wedgeRoundRectCallout">
                          <a:avLst>
                            <a:gd name="adj1" fmla="val 63317"/>
                            <a:gd name="adj2" fmla="val 140134"/>
                            <a:gd name="adj3" fmla="val 16667"/>
                          </a:avLst>
                        </a:prstGeom>
                        <a:solidFill>
                          <a:schemeClr val="accent3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D6F6EC" w14:textId="77777777" w:rsidR="00206911" w:rsidRPr="00F7750C" w:rsidRDefault="00206911" w:rsidP="0020691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Click on the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Browse folder…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145" o:spid="_x0000_s1027" type="#_x0000_t62" style="position:absolute;margin-left:237.15pt;margin-top:139.95pt;width:144.75pt;height:24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" adj="24476,41069" fillcolor="#478a57 [3206]" strokecolor="#00b050" strokeweight="2pt">
                <v:textbox>
                  <w:txbxContent>
                    <w:p w14:paraId="6FD6F6EC" w14:textId="77777777" w:rsidR="00206911" w:rsidRPr="00F7750C" w:rsidRDefault="00206911" w:rsidP="0020691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Click on the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0"/>
                          <w:szCs w:val="20"/>
                        </w:rPr>
                        <w:t>Browse folder…</w:t>
                      </w:r>
                    </w:p>
                  </w:txbxContent>
                </v:textbox>
              </v:shape>
            </w:pict>
          </mc:Fallback>
        </mc:AlternateContent>
      </w:r>
      <w:r w:rsidRPr="00206911">
        <w:drawing>
          <wp:inline distT="0" distB="0" distL="0" distR="0" wp14:anchorId="3BB82E1F" wp14:editId="28B187B4">
            <wp:extent cx="5276850" cy="3611485"/>
            <wp:effectExtent l="19050" t="19050" r="19050" b="27305"/>
            <wp:docPr id="144" name="Picture 144" descr="Click on the Browse folder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7674" cy="3612049"/>
                    </a:xfrm>
                    <a:prstGeom prst="rect">
                      <a:avLst/>
                    </a:prstGeom>
                    <a:ln>
                      <a:solidFill>
                        <a:srgbClr val="522761"/>
                      </a:solidFill>
                    </a:ln>
                  </pic:spPr>
                </pic:pic>
              </a:graphicData>
            </a:graphic>
          </wp:inline>
        </w:drawing>
      </w:r>
    </w:p>
    <w:p w14:paraId="087DA1A9" w14:textId="77777777" w:rsidR="00206911" w:rsidRPr="00206911" w:rsidRDefault="00206911" w:rsidP="00206911">
      <w:r w:rsidRPr="00206911"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FD2AED" wp14:editId="4064A123">
                <wp:simplePos x="0" y="0"/>
                <wp:positionH relativeFrom="column">
                  <wp:posOffset>3907155</wp:posOffset>
                </wp:positionH>
                <wp:positionV relativeFrom="paragraph">
                  <wp:posOffset>2555875</wp:posOffset>
                </wp:positionV>
                <wp:extent cx="1238250" cy="304800"/>
                <wp:effectExtent l="0" t="0" r="19050" b="304800"/>
                <wp:wrapNone/>
                <wp:docPr id="151" name="Rounded Rectangular Callout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04800"/>
                        </a:xfrm>
                        <a:prstGeom prst="wedgeRoundRectCallout">
                          <a:avLst>
                            <a:gd name="adj1" fmla="val -6910"/>
                            <a:gd name="adj2" fmla="val 137685"/>
                            <a:gd name="adj3" fmla="val 16667"/>
                          </a:avLst>
                        </a:prstGeom>
                        <a:solidFill>
                          <a:schemeClr val="accent3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CBB040" w14:textId="77777777" w:rsidR="00206911" w:rsidRPr="0055179F" w:rsidRDefault="00206911" w:rsidP="00206911">
                            <w:pPr>
                              <w:ind w:left="36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3. </w:t>
                            </w:r>
                            <w:r w:rsidRPr="005517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Click </w:t>
                            </w:r>
                            <w:r w:rsidRPr="0055179F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151" o:spid="_x0000_s1028" type="#_x0000_t62" style="position:absolute;margin-left:307.65pt;margin-top:201.25pt;width:97.5pt;height:2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" adj="9307,40540" fillcolor="#478a57 [3206]" strokecolor="#00b050" strokeweight="2pt">
                <v:textbox>
                  <w:txbxContent>
                    <w:p w14:paraId="24CBB040" w14:textId="77777777" w:rsidR="00206911" w:rsidRPr="0055179F" w:rsidRDefault="00206911" w:rsidP="00206911">
                      <w:pPr>
                        <w:ind w:left="360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3. </w:t>
                      </w:r>
                      <w:r w:rsidRPr="0055179F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Click </w:t>
                      </w:r>
                      <w:r w:rsidRPr="0055179F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0"/>
                          <w:szCs w:val="20"/>
                        </w:rPr>
                        <w:t>OK</w:t>
                      </w:r>
                    </w:p>
                  </w:txbxContent>
                </v:textbox>
              </v:shape>
            </w:pict>
          </mc:Fallback>
        </mc:AlternateContent>
      </w:r>
      <w:r w:rsidRPr="00206911"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8689CA" wp14:editId="43D16B91">
                <wp:simplePos x="0" y="0"/>
                <wp:positionH relativeFrom="column">
                  <wp:posOffset>1715770</wp:posOffset>
                </wp:positionH>
                <wp:positionV relativeFrom="paragraph">
                  <wp:posOffset>2365375</wp:posOffset>
                </wp:positionV>
                <wp:extent cx="1724025" cy="304800"/>
                <wp:effectExtent l="361950" t="0" r="28575" b="57150"/>
                <wp:wrapNone/>
                <wp:docPr id="150" name="Rounded Rectangular Callout 150" descr="Navigate to desired folder&#10;Enter new file name&#10;Click OK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304800"/>
                        </a:xfrm>
                        <a:prstGeom prst="wedgeRoundRectCallout">
                          <a:avLst>
                            <a:gd name="adj1" fmla="val -69987"/>
                            <a:gd name="adj2" fmla="val 59560"/>
                            <a:gd name="adj3" fmla="val 16667"/>
                          </a:avLst>
                        </a:prstGeom>
                        <a:solidFill>
                          <a:schemeClr val="accent3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354C1C" w14:textId="77777777" w:rsidR="00206911" w:rsidRPr="0055179F" w:rsidRDefault="00206911" w:rsidP="00206911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517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Enter new file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150" o:spid="_x0000_s1029" type="#_x0000_t62" alt="Navigate to desired folder&#10;Enter new file name&#10;Click OK" style="position:absolute;margin-left:135.1pt;margin-top:186.25pt;width:135.75pt;height:2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" adj="-4317,23665" fillcolor="#478a57 [3206]" strokecolor="#00b050" strokeweight="2pt">
                <v:textbox>
                  <w:txbxContent>
                    <w:p w14:paraId="35354C1C" w14:textId="77777777" w:rsidR="00206911" w:rsidRPr="0055179F" w:rsidRDefault="00206911" w:rsidP="00206911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0"/>
                          <w:szCs w:val="20"/>
                        </w:rPr>
                      </w:pPr>
                      <w:r w:rsidRPr="0055179F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>Enter new file name</w:t>
                      </w:r>
                    </w:p>
                  </w:txbxContent>
                </v:textbox>
              </v:shape>
            </w:pict>
          </mc:Fallback>
        </mc:AlternateContent>
      </w:r>
      <w:r w:rsidRPr="00206911"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ACDE9A" wp14:editId="0EE4C76A">
                <wp:simplePos x="0" y="0"/>
                <wp:positionH relativeFrom="column">
                  <wp:posOffset>535305</wp:posOffset>
                </wp:positionH>
                <wp:positionV relativeFrom="paragraph">
                  <wp:posOffset>1631950</wp:posOffset>
                </wp:positionV>
                <wp:extent cx="2609850" cy="304800"/>
                <wp:effectExtent l="0" t="0" r="19050" b="190500"/>
                <wp:wrapNone/>
                <wp:docPr id="148" name="Rounded Rectangular Callout 148" descr="1. Navigate to desired folder " title="Access 2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850" cy="304800"/>
                        </a:xfrm>
                        <a:prstGeom prst="wedgeRoundRectCallout">
                          <a:avLst>
                            <a:gd name="adj1" fmla="val -48454"/>
                            <a:gd name="adj2" fmla="val 100185"/>
                            <a:gd name="adj3" fmla="val 16667"/>
                          </a:avLst>
                        </a:prstGeom>
                        <a:solidFill>
                          <a:schemeClr val="accent3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B5A53D" w14:textId="77777777" w:rsidR="00206911" w:rsidRPr="0055179F" w:rsidRDefault="00206911" w:rsidP="00206911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517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Navigate to desired folder location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148" o:spid="_x0000_s1030" type="#_x0000_t62" alt="Title: Access 2010 - Description: 1. Navigate to desired folder " style="position:absolute;margin-left:42.15pt;margin-top:128.5pt;width:205.5pt;height:2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" adj="334,32440" fillcolor="#478a57 [3206]" strokecolor="#00b050" strokeweight="2pt">
                <v:textbox>
                  <w:txbxContent>
                    <w:p w14:paraId="58B5A53D" w14:textId="77777777" w:rsidR="00206911" w:rsidRPr="0055179F" w:rsidRDefault="00206911" w:rsidP="00206911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0"/>
                          <w:szCs w:val="20"/>
                        </w:rPr>
                      </w:pPr>
                      <w:r w:rsidRPr="0055179F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>Navigate to desired folder location</w:t>
                      </w:r>
                    </w:p>
                  </w:txbxContent>
                </v:textbox>
              </v:shape>
            </w:pict>
          </mc:Fallback>
        </mc:AlternateContent>
      </w:r>
      <w:r w:rsidRPr="00206911">
        <w:drawing>
          <wp:inline distT="0" distB="0" distL="0" distR="0" wp14:anchorId="79C2DE95" wp14:editId="1E355762">
            <wp:extent cx="5257800" cy="3341370"/>
            <wp:effectExtent l="19050" t="19050" r="19050" b="11430"/>
            <wp:docPr id="147" name="Picture 147" title="Access 2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41370"/>
                    </a:xfrm>
                    <a:prstGeom prst="rect">
                      <a:avLst/>
                    </a:prstGeom>
                    <a:ln>
                      <a:solidFill>
                        <a:srgbClr val="522761"/>
                      </a:solidFill>
                    </a:ln>
                  </pic:spPr>
                </pic:pic>
              </a:graphicData>
            </a:graphic>
          </wp:inline>
        </w:drawing>
      </w:r>
    </w:p>
    <w:p w14:paraId="6FEFD4C8" w14:textId="210EDCD8" w:rsidR="00206911" w:rsidRPr="00206911" w:rsidRDefault="00206911" w:rsidP="00206911">
      <w:r w:rsidRPr="00206911"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28023B" wp14:editId="4CEA7A08">
                <wp:simplePos x="0" y="0"/>
                <wp:positionH relativeFrom="column">
                  <wp:posOffset>4145280</wp:posOffset>
                </wp:positionH>
                <wp:positionV relativeFrom="paragraph">
                  <wp:posOffset>2541270</wp:posOffset>
                </wp:positionV>
                <wp:extent cx="1000125" cy="304800"/>
                <wp:effectExtent l="76200" t="0" r="28575" b="114300"/>
                <wp:wrapNone/>
                <wp:docPr id="153" name="Rounded Rectangular Callout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304800"/>
                        </a:xfrm>
                        <a:prstGeom prst="wedgeRoundRectCallout">
                          <a:avLst>
                            <a:gd name="adj1" fmla="val -56061"/>
                            <a:gd name="adj2" fmla="val 78310"/>
                            <a:gd name="adj3" fmla="val 16667"/>
                          </a:avLst>
                        </a:prstGeom>
                        <a:solidFill>
                          <a:schemeClr val="accent3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90F18C" w14:textId="77777777" w:rsidR="00206911" w:rsidRPr="002E68C5" w:rsidRDefault="00206911" w:rsidP="0020691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Click </w:t>
                            </w:r>
                            <w:r w:rsidRPr="00045135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Create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153" o:spid="_x0000_s1031" type="#_x0000_t62" style="position:absolute;margin-left:326.4pt;margin-top:200.1pt;width:78.75pt;height:2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" adj="-1309,27715" fillcolor="#478a57 [3206]" strokecolor="#00b050" strokeweight="2pt">
                <v:textbox>
                  <w:txbxContent>
                    <w:p w14:paraId="4B90F18C" w14:textId="77777777" w:rsidR="00206911" w:rsidRPr="002E68C5" w:rsidRDefault="00206911" w:rsidP="0020691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Click </w:t>
                      </w:r>
                      <w:r w:rsidRPr="00045135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0"/>
                          <w:szCs w:val="20"/>
                        </w:rPr>
                        <w:t>Create</w:t>
                      </w:r>
                    </w:p>
                  </w:txbxContent>
                </v:textbox>
              </v:shape>
            </w:pict>
          </mc:Fallback>
        </mc:AlternateContent>
      </w:r>
      <w:r w:rsidRPr="00206911">
        <w:drawing>
          <wp:inline distT="0" distB="0" distL="0" distR="0" wp14:anchorId="5A5874A0" wp14:editId="0BC79DC7">
            <wp:extent cx="5210175" cy="3568079"/>
            <wp:effectExtent l="19050" t="19050" r="9525" b="13335"/>
            <wp:docPr id="152" name="Picture 152" descr="Click 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4242" cy="3570864"/>
                    </a:xfrm>
                    <a:prstGeom prst="rect">
                      <a:avLst/>
                    </a:prstGeom>
                    <a:ln>
                      <a:solidFill>
                        <a:srgbClr val="522761"/>
                      </a:solidFill>
                    </a:ln>
                  </pic:spPr>
                </pic:pic>
              </a:graphicData>
            </a:graphic>
          </wp:inline>
        </w:drawing>
      </w:r>
    </w:p>
    <w:p w14:paraId="5EC2E8ED" w14:textId="77777777" w:rsidR="00206911" w:rsidRPr="00206911" w:rsidRDefault="00206911" w:rsidP="00206911">
      <w:r w:rsidRPr="00206911"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FBBBEA" wp14:editId="7264C889">
                <wp:simplePos x="0" y="0"/>
                <wp:positionH relativeFrom="column">
                  <wp:posOffset>1564005</wp:posOffset>
                </wp:positionH>
                <wp:positionV relativeFrom="paragraph">
                  <wp:posOffset>848360</wp:posOffset>
                </wp:positionV>
                <wp:extent cx="1895475" cy="390525"/>
                <wp:effectExtent l="361950" t="628650" r="28575" b="28575"/>
                <wp:wrapNone/>
                <wp:docPr id="156" name="Rounded Rectangular Callout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390525"/>
                        </a:xfrm>
                        <a:prstGeom prst="wedgeRoundRectCallout">
                          <a:avLst>
                            <a:gd name="adj1" fmla="val -68414"/>
                            <a:gd name="adj2" fmla="val -206598"/>
                            <a:gd name="adj3" fmla="val 16667"/>
                          </a:avLst>
                        </a:prstGeom>
                        <a:solidFill>
                          <a:schemeClr val="accent3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8F6047" w14:textId="77777777" w:rsidR="00206911" w:rsidRPr="00045135" w:rsidRDefault="00206911" w:rsidP="00206911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E68C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Click </w:t>
                            </w:r>
                            <w:r w:rsidRPr="00045135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External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156" o:spid="_x0000_s1032" type="#_x0000_t62" style="position:absolute;margin-left:123.15pt;margin-top:66.8pt;width:149.25pt;height:30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" adj="-3977,-33825" fillcolor="#478a57 [3206]" strokecolor="#00b050" strokeweight="2pt">
                <v:textbox>
                  <w:txbxContent>
                    <w:p w14:paraId="128F6047" w14:textId="77777777" w:rsidR="00206911" w:rsidRPr="00045135" w:rsidRDefault="00206911" w:rsidP="00206911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0"/>
                          <w:szCs w:val="20"/>
                        </w:rPr>
                      </w:pPr>
                      <w:r w:rsidRPr="002E68C5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Click </w:t>
                      </w:r>
                      <w:r w:rsidRPr="00045135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0"/>
                          <w:szCs w:val="20"/>
                        </w:rPr>
                        <w:t>External Data</w:t>
                      </w:r>
                    </w:p>
                  </w:txbxContent>
                </v:textbox>
              </v:shape>
            </w:pict>
          </mc:Fallback>
        </mc:AlternateContent>
      </w:r>
      <w:r w:rsidRPr="00206911"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6E2961" wp14:editId="60364095">
                <wp:simplePos x="0" y="0"/>
                <wp:positionH relativeFrom="column">
                  <wp:posOffset>1905</wp:posOffset>
                </wp:positionH>
                <wp:positionV relativeFrom="paragraph">
                  <wp:posOffset>1505585</wp:posOffset>
                </wp:positionV>
                <wp:extent cx="1752600" cy="304800"/>
                <wp:effectExtent l="0" t="1066800" r="19050" b="19050"/>
                <wp:wrapNone/>
                <wp:docPr id="158" name="Rounded Rectangular Callout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304800"/>
                        </a:xfrm>
                        <a:prstGeom prst="wedgeRoundRectCallout">
                          <a:avLst>
                            <a:gd name="adj1" fmla="val -15083"/>
                            <a:gd name="adj2" fmla="val -396690"/>
                            <a:gd name="adj3" fmla="val 16667"/>
                          </a:avLst>
                        </a:prstGeom>
                        <a:solidFill>
                          <a:schemeClr val="accent3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6D4429" w14:textId="77777777" w:rsidR="00206911" w:rsidRPr="002E68C5" w:rsidRDefault="00206911" w:rsidP="00206911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E68C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Click </w:t>
                            </w:r>
                            <w:r w:rsidRPr="00045135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Excel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icon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158" o:spid="_x0000_s1033" type="#_x0000_t62" style="position:absolute;margin-left:.15pt;margin-top:118.55pt;width:138pt;height:2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" adj="7542,-74885" fillcolor="#478a57 [3206]" strokecolor="#00b050" strokeweight="2pt">
                <v:textbox>
                  <w:txbxContent>
                    <w:p w14:paraId="216D4429" w14:textId="77777777" w:rsidR="00206911" w:rsidRPr="002E68C5" w:rsidRDefault="00206911" w:rsidP="00206911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2E68C5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Click </w:t>
                      </w:r>
                      <w:r w:rsidRPr="00045135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0"/>
                          <w:szCs w:val="20"/>
                        </w:rPr>
                        <w:t>Excel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icon</w:t>
                      </w:r>
                    </w:p>
                  </w:txbxContent>
                </v:textbox>
              </v:shape>
            </w:pict>
          </mc:Fallback>
        </mc:AlternateContent>
      </w:r>
      <w:r w:rsidRPr="00206911">
        <w:drawing>
          <wp:inline distT="0" distB="0" distL="0" distR="0" wp14:anchorId="1C5885DF" wp14:editId="0DE94B9E">
            <wp:extent cx="5400675" cy="3695078"/>
            <wp:effectExtent l="19050" t="19050" r="9525" b="19685"/>
            <wp:docPr id="154" name="Picture 154" descr="Click External Data&#10;Click Excel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4728" cy="3697851"/>
                    </a:xfrm>
                    <a:prstGeom prst="rect">
                      <a:avLst/>
                    </a:prstGeom>
                    <a:ln>
                      <a:solidFill>
                        <a:srgbClr val="522761"/>
                      </a:solidFill>
                    </a:ln>
                  </pic:spPr>
                </pic:pic>
              </a:graphicData>
            </a:graphic>
          </wp:inline>
        </w:drawing>
      </w:r>
    </w:p>
    <w:p w14:paraId="3FD71FDA" w14:textId="3CA2D949" w:rsidR="00206911" w:rsidRPr="00206911" w:rsidRDefault="00206911" w:rsidP="00206911">
      <w:r w:rsidRPr="00206911"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E38EFB7" wp14:editId="59511220">
                <wp:simplePos x="0" y="0"/>
                <wp:positionH relativeFrom="column">
                  <wp:posOffset>2887980</wp:posOffset>
                </wp:positionH>
                <wp:positionV relativeFrom="paragraph">
                  <wp:posOffset>1173480</wp:posOffset>
                </wp:positionV>
                <wp:extent cx="1752600" cy="304800"/>
                <wp:effectExtent l="0" t="114300" r="19050" b="19050"/>
                <wp:wrapNone/>
                <wp:docPr id="322" name="Rounded Rectangular Callout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304800"/>
                        </a:xfrm>
                        <a:prstGeom prst="wedgeRoundRectCallout">
                          <a:avLst>
                            <a:gd name="adj1" fmla="val 47417"/>
                            <a:gd name="adj2" fmla="val -87315"/>
                            <a:gd name="adj3" fmla="val 16667"/>
                          </a:avLst>
                        </a:prstGeom>
                        <a:solidFill>
                          <a:schemeClr val="accent3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DC8D7E" w14:textId="77777777" w:rsidR="00206911" w:rsidRPr="00045135" w:rsidRDefault="00206911" w:rsidP="0020691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Click </w:t>
                            </w:r>
                            <w:r w:rsidRPr="00045135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Browse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322" o:spid="_x0000_s1034" type="#_x0000_t62" style="position:absolute;margin-left:227.4pt;margin-top:92.4pt;width:138pt;height:2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" adj="21042,-8060" fillcolor="#478a57 [3206]" strokecolor="#00b050" strokeweight="2pt">
                <v:textbox>
                  <w:txbxContent>
                    <w:p w14:paraId="77DC8D7E" w14:textId="77777777" w:rsidR="00206911" w:rsidRPr="00045135" w:rsidRDefault="00206911" w:rsidP="0020691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Click </w:t>
                      </w:r>
                      <w:r w:rsidRPr="00045135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0"/>
                          <w:szCs w:val="20"/>
                        </w:rPr>
                        <w:t>Browse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  <w:r w:rsidRPr="00206911">
        <w:drawing>
          <wp:inline distT="0" distB="0" distL="0" distR="0" wp14:anchorId="16313CE1" wp14:editId="7B86622A">
            <wp:extent cx="5402880" cy="3971925"/>
            <wp:effectExtent l="19050" t="19050" r="26670" b="9525"/>
            <wp:docPr id="321" name="Picture 321" descr="Access 2010 - Get External Data&#10;Click Brow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2880" cy="3971925"/>
                    </a:xfrm>
                    <a:prstGeom prst="rect">
                      <a:avLst/>
                    </a:prstGeom>
                    <a:ln>
                      <a:solidFill>
                        <a:srgbClr val="522761"/>
                      </a:solidFill>
                    </a:ln>
                  </pic:spPr>
                </pic:pic>
              </a:graphicData>
            </a:graphic>
          </wp:inline>
        </w:drawing>
      </w:r>
    </w:p>
    <w:p w14:paraId="3AEDCA5C" w14:textId="77777777" w:rsidR="00206911" w:rsidRPr="00206911" w:rsidRDefault="00206911" w:rsidP="00206911">
      <w:r w:rsidRPr="00206911"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A82B6BC" wp14:editId="33A93538">
                <wp:simplePos x="0" y="0"/>
                <wp:positionH relativeFrom="column">
                  <wp:posOffset>3564255</wp:posOffset>
                </wp:positionH>
                <wp:positionV relativeFrom="paragraph">
                  <wp:posOffset>2068830</wp:posOffset>
                </wp:positionV>
                <wp:extent cx="1428750" cy="342900"/>
                <wp:effectExtent l="0" t="0" r="19050" b="285750"/>
                <wp:wrapNone/>
                <wp:docPr id="327" name="Rounded Rectangular Callout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342900"/>
                        </a:xfrm>
                        <a:prstGeom prst="wedgeRoundRectCallout">
                          <a:avLst>
                            <a:gd name="adj1" fmla="val -10206"/>
                            <a:gd name="adj2" fmla="val 127179"/>
                            <a:gd name="adj3" fmla="val 16667"/>
                          </a:avLst>
                        </a:prstGeom>
                        <a:solidFill>
                          <a:schemeClr val="accent3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2D083E" w14:textId="77777777" w:rsidR="00206911" w:rsidRPr="0055179F" w:rsidRDefault="00206911" w:rsidP="00206911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517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Click </w:t>
                            </w:r>
                            <w:r w:rsidRPr="0055179F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Open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327" o:spid="_x0000_s1035" type="#_x0000_t62" style="position:absolute;margin-left:280.65pt;margin-top:162.9pt;width:112.5pt;height:2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" adj="8596,38271" fillcolor="#478a57 [3206]" strokecolor="#00b050" strokeweight="2pt">
                <v:textbox>
                  <w:txbxContent>
                    <w:p w14:paraId="632D083E" w14:textId="77777777" w:rsidR="00206911" w:rsidRPr="0055179F" w:rsidRDefault="00206911" w:rsidP="00206911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55179F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Click </w:t>
                      </w:r>
                      <w:r w:rsidRPr="0055179F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0"/>
                          <w:szCs w:val="20"/>
                        </w:rPr>
                        <w:t>Open</w:t>
                      </w:r>
                    </w:p>
                  </w:txbxContent>
                </v:textbox>
              </v:shape>
            </w:pict>
          </mc:Fallback>
        </mc:AlternateContent>
      </w:r>
      <w:r w:rsidRPr="00206911"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6B86E6" wp14:editId="2123126D">
                <wp:simplePos x="0" y="0"/>
                <wp:positionH relativeFrom="column">
                  <wp:posOffset>1640205</wp:posOffset>
                </wp:positionH>
                <wp:positionV relativeFrom="paragraph">
                  <wp:posOffset>1049655</wp:posOffset>
                </wp:positionV>
                <wp:extent cx="1428750" cy="342900"/>
                <wp:effectExtent l="190500" t="247650" r="19050" b="19050"/>
                <wp:wrapNone/>
                <wp:docPr id="326" name="Rounded Rectangular Callout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342900"/>
                        </a:xfrm>
                        <a:prstGeom prst="wedgeRoundRectCallout">
                          <a:avLst>
                            <a:gd name="adj1" fmla="val -62206"/>
                            <a:gd name="adj2" fmla="val -120043"/>
                            <a:gd name="adj3" fmla="val 16667"/>
                          </a:avLst>
                        </a:prstGeom>
                        <a:solidFill>
                          <a:schemeClr val="accent3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A21AE6" w14:textId="77777777" w:rsidR="00206911" w:rsidRPr="0055179F" w:rsidRDefault="00206911" w:rsidP="00206911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517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Select the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326" o:spid="_x0000_s1036" type="#_x0000_t62" style="position:absolute;margin-left:129.15pt;margin-top:82.65pt;width:112.5pt;height:2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" adj="-2636,-15129" fillcolor="#478a57 [3206]" strokecolor="#00b050" strokeweight="2pt">
                <v:textbox>
                  <w:txbxContent>
                    <w:p w14:paraId="51A21AE6" w14:textId="77777777" w:rsidR="00206911" w:rsidRPr="0055179F" w:rsidRDefault="00206911" w:rsidP="00206911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55179F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>Select the file</w:t>
                      </w:r>
                    </w:p>
                  </w:txbxContent>
                </v:textbox>
              </v:shape>
            </w:pict>
          </mc:Fallback>
        </mc:AlternateContent>
      </w:r>
      <w:r w:rsidRPr="00206911"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86B697" wp14:editId="20179447">
                <wp:simplePos x="0" y="0"/>
                <wp:positionH relativeFrom="column">
                  <wp:posOffset>2792730</wp:posOffset>
                </wp:positionH>
                <wp:positionV relativeFrom="paragraph">
                  <wp:posOffset>78105</wp:posOffset>
                </wp:positionV>
                <wp:extent cx="2524125" cy="447675"/>
                <wp:effectExtent l="647700" t="0" r="28575" b="28575"/>
                <wp:wrapNone/>
                <wp:docPr id="324" name="Rounded Rectangular Callout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125" cy="447675"/>
                        </a:xfrm>
                        <a:prstGeom prst="wedgeRoundRectCallout">
                          <a:avLst>
                            <a:gd name="adj1" fmla="val -74973"/>
                            <a:gd name="adj2" fmla="val -13246"/>
                            <a:gd name="adj3" fmla="val 16667"/>
                          </a:avLst>
                        </a:prstGeom>
                        <a:solidFill>
                          <a:schemeClr val="accent3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EEC45E" w14:textId="77777777" w:rsidR="00206911" w:rsidRPr="0055179F" w:rsidRDefault="00206911" w:rsidP="00206911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517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Go to the file location of the Excel spreadsheet that has to be imported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324" o:spid="_x0000_s1037" type="#_x0000_t62" style="position:absolute;margin-left:219.9pt;margin-top:6.15pt;width:198.75pt;height:35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" adj="-5394,7939" fillcolor="#478a57 [3206]" strokecolor="#00b050" strokeweight="2pt">
                <v:textbox>
                  <w:txbxContent>
                    <w:p w14:paraId="52EEC45E" w14:textId="77777777" w:rsidR="00206911" w:rsidRPr="0055179F" w:rsidRDefault="00206911" w:rsidP="00206911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55179F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>Go to the file location of the Excel spreadsheet that has to be imported</w:t>
                      </w:r>
                    </w:p>
                  </w:txbxContent>
                </v:textbox>
              </v:shape>
            </w:pict>
          </mc:Fallback>
        </mc:AlternateContent>
      </w:r>
      <w:r w:rsidRPr="00206911">
        <w:drawing>
          <wp:inline distT="0" distB="0" distL="0" distR="0" wp14:anchorId="43A01DF7" wp14:editId="1DC6C123">
            <wp:extent cx="5267325" cy="2903219"/>
            <wp:effectExtent l="19050" t="19050" r="9525" b="12065"/>
            <wp:docPr id="325" name="Picture 325" descr="Go to the file location of the Excel spreadsheet that has to be imported&#10;Select the file&#10;Click Op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03219"/>
                    </a:xfrm>
                    <a:prstGeom prst="rect">
                      <a:avLst/>
                    </a:prstGeom>
                    <a:ln>
                      <a:solidFill>
                        <a:srgbClr val="522761"/>
                      </a:solidFill>
                    </a:ln>
                  </pic:spPr>
                </pic:pic>
              </a:graphicData>
            </a:graphic>
          </wp:inline>
        </w:drawing>
      </w:r>
    </w:p>
    <w:p w14:paraId="72C1E20F" w14:textId="4E768F66" w:rsidR="00206911" w:rsidRPr="00206911" w:rsidRDefault="00206911" w:rsidP="00206911">
      <w:r w:rsidRPr="00206911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60DCB1D" wp14:editId="6A35F352">
                <wp:simplePos x="0" y="0"/>
                <wp:positionH relativeFrom="column">
                  <wp:posOffset>3564255</wp:posOffset>
                </wp:positionH>
                <wp:positionV relativeFrom="paragraph">
                  <wp:posOffset>2988310</wp:posOffset>
                </wp:positionV>
                <wp:extent cx="762000" cy="342900"/>
                <wp:effectExtent l="0" t="0" r="19050" b="285750"/>
                <wp:wrapNone/>
                <wp:docPr id="330" name="Rounded Rectangular Callout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42900"/>
                        </a:xfrm>
                        <a:prstGeom prst="wedgeRoundRectCallout">
                          <a:avLst>
                            <a:gd name="adj1" fmla="val -10206"/>
                            <a:gd name="adj2" fmla="val 127179"/>
                            <a:gd name="adj3" fmla="val 16667"/>
                          </a:avLst>
                        </a:prstGeom>
                        <a:solidFill>
                          <a:schemeClr val="accent3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F029AF" w14:textId="77777777" w:rsidR="00206911" w:rsidRPr="00045135" w:rsidRDefault="00206911" w:rsidP="0020691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Click </w:t>
                            </w:r>
                            <w:r w:rsidRPr="009B584E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330" o:spid="_x0000_s1038" type="#_x0000_t62" style="position:absolute;margin-left:280.65pt;margin-top:235.3pt;width:60pt;height:2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" adj="8596,38271" fillcolor="#478a57 [3206]" strokecolor="#00b050" strokeweight="2pt">
                <v:textbox>
                  <w:txbxContent>
                    <w:p w14:paraId="2CF029AF" w14:textId="77777777" w:rsidR="00206911" w:rsidRPr="00045135" w:rsidRDefault="00206911" w:rsidP="0020691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Click </w:t>
                      </w:r>
                      <w:r w:rsidRPr="009B584E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0"/>
                          <w:szCs w:val="20"/>
                        </w:rPr>
                        <w:t>OK</w:t>
                      </w:r>
                    </w:p>
                  </w:txbxContent>
                </v:textbox>
              </v:shape>
            </w:pict>
          </mc:Fallback>
        </mc:AlternateContent>
      </w:r>
      <w:r w:rsidRPr="00206911">
        <w:drawing>
          <wp:inline distT="0" distB="0" distL="0" distR="0" wp14:anchorId="32C47E2F" wp14:editId="376B9856">
            <wp:extent cx="5216939" cy="3838575"/>
            <wp:effectExtent l="19050" t="19050" r="22225" b="9525"/>
            <wp:docPr id="329" name="Picture 329" descr="Get External Data - Excel Spreadsheet&#10;With the first radio button checked, click 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8454" cy="3839690"/>
                    </a:xfrm>
                    <a:prstGeom prst="rect">
                      <a:avLst/>
                    </a:prstGeom>
                    <a:ln>
                      <a:solidFill>
                        <a:srgbClr val="522761"/>
                      </a:solidFill>
                    </a:ln>
                  </pic:spPr>
                </pic:pic>
              </a:graphicData>
            </a:graphic>
          </wp:inline>
        </w:drawing>
      </w:r>
    </w:p>
    <w:p w14:paraId="130A5190" w14:textId="77777777" w:rsidR="00206911" w:rsidRPr="00206911" w:rsidRDefault="00206911" w:rsidP="00206911">
      <w:r w:rsidRPr="00206911"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AE17BF" wp14:editId="12D1DDAB">
                <wp:simplePos x="0" y="0"/>
                <wp:positionH relativeFrom="column">
                  <wp:posOffset>3554730</wp:posOffset>
                </wp:positionH>
                <wp:positionV relativeFrom="paragraph">
                  <wp:posOffset>2962910</wp:posOffset>
                </wp:positionV>
                <wp:extent cx="847725" cy="342900"/>
                <wp:effectExtent l="0" t="0" r="28575" b="285750"/>
                <wp:wrapNone/>
                <wp:docPr id="333" name="Rounded Rectangular Callout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42900"/>
                        </a:xfrm>
                        <a:prstGeom prst="wedgeRoundRectCallout">
                          <a:avLst>
                            <a:gd name="adj1" fmla="val -10206"/>
                            <a:gd name="adj2" fmla="val 127179"/>
                            <a:gd name="adj3" fmla="val 16667"/>
                          </a:avLst>
                        </a:prstGeom>
                        <a:solidFill>
                          <a:schemeClr val="accent3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7BE8C2" w14:textId="77777777" w:rsidR="00206911" w:rsidRPr="00CD32C5" w:rsidRDefault="00206911" w:rsidP="00206911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Click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Next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333" o:spid="_x0000_s1039" type="#_x0000_t62" style="position:absolute;margin-left:279.9pt;margin-top:233.3pt;width:66.75pt;height:2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" adj="8596,38271" fillcolor="#478a57 [3206]" strokecolor="#00b050" strokeweight="2pt">
                <v:textbox>
                  <w:txbxContent>
                    <w:p w14:paraId="147BE8C2" w14:textId="77777777" w:rsidR="00206911" w:rsidRPr="00CD32C5" w:rsidRDefault="00206911" w:rsidP="00206911">
                      <w:pP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Click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0"/>
                          <w:szCs w:val="20"/>
                        </w:rPr>
                        <w:t>Next</w:t>
                      </w:r>
                    </w:p>
                  </w:txbxContent>
                </v:textbox>
              </v:shape>
            </w:pict>
          </mc:Fallback>
        </mc:AlternateContent>
      </w:r>
      <w:r w:rsidRPr="00206911">
        <w:drawing>
          <wp:inline distT="0" distB="0" distL="0" distR="0" wp14:anchorId="1831B673" wp14:editId="1D94D60C">
            <wp:extent cx="5343525" cy="3786138"/>
            <wp:effectExtent l="19050" t="19050" r="9525" b="24130"/>
            <wp:docPr id="331" name="Picture 331" descr="Import Spreadsheet Wizard&#10;Click N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5137" cy="3787280"/>
                    </a:xfrm>
                    <a:prstGeom prst="rect">
                      <a:avLst/>
                    </a:prstGeom>
                    <a:ln>
                      <a:solidFill>
                        <a:srgbClr val="522761"/>
                      </a:solidFill>
                    </a:ln>
                  </pic:spPr>
                </pic:pic>
              </a:graphicData>
            </a:graphic>
          </wp:inline>
        </w:drawing>
      </w:r>
    </w:p>
    <w:p w14:paraId="0E0C6FAD" w14:textId="356819A4" w:rsidR="00206911" w:rsidRPr="00206911" w:rsidRDefault="00206911" w:rsidP="00206911">
      <w:r w:rsidRPr="00206911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5712A48" wp14:editId="416FE88B">
                <wp:simplePos x="0" y="0"/>
                <wp:positionH relativeFrom="column">
                  <wp:posOffset>3068955</wp:posOffset>
                </wp:positionH>
                <wp:positionV relativeFrom="paragraph">
                  <wp:posOffset>535305</wp:posOffset>
                </wp:positionV>
                <wp:extent cx="762000" cy="342900"/>
                <wp:effectExtent l="342900" t="0" r="19050" b="19050"/>
                <wp:wrapNone/>
                <wp:docPr id="335" name="Rounded Rectangular Callout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42900"/>
                        </a:xfrm>
                        <a:prstGeom prst="wedgeRoundRectCallout">
                          <a:avLst>
                            <a:gd name="adj1" fmla="val -92706"/>
                            <a:gd name="adj2" fmla="val -6154"/>
                            <a:gd name="adj3" fmla="val 16667"/>
                          </a:avLst>
                        </a:prstGeom>
                        <a:solidFill>
                          <a:schemeClr val="accent3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9D0735" w14:textId="77777777" w:rsidR="00206911" w:rsidRPr="00045135" w:rsidRDefault="00206911" w:rsidP="0020691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Click </w:t>
                            </w:r>
                            <w:r w:rsidRPr="009B584E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335" o:spid="_x0000_s1040" type="#_x0000_t62" style="position:absolute;margin-left:241.65pt;margin-top:42.15pt;width:60pt;height:2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" adj="-9224,9471" fillcolor="#478a57 [3206]" strokecolor="#00b050" strokeweight="2pt">
                <v:textbox>
                  <w:txbxContent>
                    <w:p w14:paraId="709D0735" w14:textId="77777777" w:rsidR="00206911" w:rsidRPr="00045135" w:rsidRDefault="00206911" w:rsidP="0020691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Click </w:t>
                      </w:r>
                      <w:r w:rsidRPr="009B584E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0"/>
                          <w:szCs w:val="20"/>
                        </w:rPr>
                        <w:t>OK</w:t>
                      </w:r>
                    </w:p>
                  </w:txbxContent>
                </v:textbox>
              </v:shape>
            </w:pict>
          </mc:Fallback>
        </mc:AlternateContent>
      </w:r>
      <w:r w:rsidRPr="00206911">
        <w:drawing>
          <wp:inline distT="0" distB="0" distL="0" distR="0" wp14:anchorId="7D38F4E8" wp14:editId="60245E5F">
            <wp:extent cx="5295900" cy="876300"/>
            <wp:effectExtent l="19050" t="19050" r="19050" b="19050"/>
            <wp:docPr id="334" name="Picture 334" descr="Import Spreadsheet Wizard&#10;Click 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2763" cy="880745"/>
                    </a:xfrm>
                    <a:prstGeom prst="rect">
                      <a:avLst/>
                    </a:prstGeom>
                    <a:ln>
                      <a:solidFill>
                        <a:srgbClr val="522761"/>
                      </a:solidFill>
                    </a:ln>
                  </pic:spPr>
                </pic:pic>
              </a:graphicData>
            </a:graphic>
          </wp:inline>
        </w:drawing>
      </w:r>
    </w:p>
    <w:p w14:paraId="0E2507DB" w14:textId="77777777" w:rsidR="00206911" w:rsidRPr="00206911" w:rsidRDefault="00206911" w:rsidP="00206911">
      <w:r w:rsidRPr="00206911"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5B988C" wp14:editId="6A6DC688">
                <wp:simplePos x="0" y="0"/>
                <wp:positionH relativeFrom="column">
                  <wp:posOffset>3391786</wp:posOffset>
                </wp:positionH>
                <wp:positionV relativeFrom="paragraph">
                  <wp:posOffset>2654492</wp:posOffset>
                </wp:positionV>
                <wp:extent cx="1104900" cy="503053"/>
                <wp:effectExtent l="0" t="0" r="19050" b="392430"/>
                <wp:wrapNone/>
                <wp:docPr id="339" name="Rounded Rectangular Callout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503053"/>
                        </a:xfrm>
                        <a:prstGeom prst="wedgeRoundRectCallout">
                          <a:avLst>
                            <a:gd name="adj1" fmla="val 15354"/>
                            <a:gd name="adj2" fmla="val 126623"/>
                            <a:gd name="adj3" fmla="val 16667"/>
                          </a:avLst>
                        </a:prstGeom>
                        <a:solidFill>
                          <a:schemeClr val="accent3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2A66F3" w14:textId="77777777" w:rsidR="00206911" w:rsidRDefault="00206911" w:rsidP="0020691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Select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Next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twice</w:t>
                            </w:r>
                          </w:p>
                          <w:p w14:paraId="1CBC6B4B" w14:textId="77777777" w:rsidR="00206911" w:rsidRPr="00DE6C21" w:rsidRDefault="00206911" w:rsidP="0020691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339" o:spid="_x0000_s1041" type="#_x0000_t62" style="position:absolute;margin-left:267.05pt;margin-top:209pt;width:87pt;height:39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" adj="14116,38151" fillcolor="#478a57 [3206]" strokecolor="#00b050" strokeweight="2pt">
                <v:textbox>
                  <w:txbxContent>
                    <w:p w14:paraId="532A66F3" w14:textId="77777777" w:rsidR="00206911" w:rsidRDefault="00206911" w:rsidP="0020691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Select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0"/>
                          <w:szCs w:val="20"/>
                        </w:rPr>
                        <w:t>Next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twice</w:t>
                      </w:r>
                    </w:p>
                    <w:p w14:paraId="1CBC6B4B" w14:textId="77777777" w:rsidR="00206911" w:rsidRPr="00DE6C21" w:rsidRDefault="00206911" w:rsidP="0020691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06911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0872CA" wp14:editId="0828839B">
                <wp:simplePos x="0" y="0"/>
                <wp:positionH relativeFrom="column">
                  <wp:posOffset>2211705</wp:posOffset>
                </wp:positionH>
                <wp:positionV relativeFrom="paragraph">
                  <wp:posOffset>581660</wp:posOffset>
                </wp:positionV>
                <wp:extent cx="2876550" cy="342900"/>
                <wp:effectExtent l="685800" t="0" r="19050" b="19050"/>
                <wp:wrapNone/>
                <wp:docPr id="337" name="Rounded Rectangular Callout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0" cy="342900"/>
                        </a:xfrm>
                        <a:prstGeom prst="wedgeRoundRectCallout">
                          <a:avLst>
                            <a:gd name="adj1" fmla="val -73393"/>
                            <a:gd name="adj2" fmla="val -11710"/>
                            <a:gd name="adj3" fmla="val 16667"/>
                          </a:avLst>
                        </a:prstGeom>
                        <a:solidFill>
                          <a:schemeClr val="accent3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6CEF1F" w14:textId="77777777" w:rsidR="00206911" w:rsidRPr="00DE6C21" w:rsidRDefault="00206911" w:rsidP="00206911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Deselect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First Row Contains Column Headings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337" o:spid="_x0000_s1042" type="#_x0000_t62" style="position:absolute;margin-left:174.15pt;margin-top:45.8pt;width:226.5pt;height:2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" adj="-5053,8271" fillcolor="#478a57 [3206]" strokecolor="#00b050" strokeweight="2pt">
                <v:textbox>
                  <w:txbxContent>
                    <w:p w14:paraId="036CEF1F" w14:textId="77777777" w:rsidR="00206911" w:rsidRPr="00DE6C21" w:rsidRDefault="00206911" w:rsidP="00206911">
                      <w:pP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>Deselect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0"/>
                          <w:szCs w:val="20"/>
                        </w:rPr>
                        <w:t xml:space="preserve"> First Row Contains Column Headings</w:t>
                      </w:r>
                    </w:p>
                  </w:txbxContent>
                </v:textbox>
              </v:shape>
            </w:pict>
          </mc:Fallback>
        </mc:AlternateContent>
      </w:r>
      <w:r w:rsidRPr="00206911">
        <w:drawing>
          <wp:inline distT="0" distB="0" distL="0" distR="0" wp14:anchorId="154D8B15" wp14:editId="757328F6">
            <wp:extent cx="5238750" cy="3725333"/>
            <wp:effectExtent l="19050" t="19050" r="19050" b="27940"/>
            <wp:docPr id="336" name="Picture 336" descr="Deselect First Row Contains Column Headings&#10;Select Next tw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725333"/>
                    </a:xfrm>
                    <a:prstGeom prst="rect">
                      <a:avLst/>
                    </a:prstGeom>
                    <a:ln>
                      <a:solidFill>
                        <a:srgbClr val="522761"/>
                      </a:solidFill>
                    </a:ln>
                  </pic:spPr>
                </pic:pic>
              </a:graphicData>
            </a:graphic>
          </wp:inline>
        </w:drawing>
      </w:r>
    </w:p>
    <w:p w14:paraId="32407426" w14:textId="77777777" w:rsidR="006A3A16" w:rsidRDefault="00206911" w:rsidP="00206911">
      <w:r w:rsidRPr="00206911"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CBF281" wp14:editId="43232C8F">
                <wp:simplePos x="0" y="0"/>
                <wp:positionH relativeFrom="column">
                  <wp:posOffset>3240405</wp:posOffset>
                </wp:positionH>
                <wp:positionV relativeFrom="paragraph">
                  <wp:posOffset>2811780</wp:posOffset>
                </wp:positionV>
                <wp:extent cx="1514475" cy="295275"/>
                <wp:effectExtent l="0" t="0" r="28575" b="428625"/>
                <wp:wrapNone/>
                <wp:docPr id="343" name="Rounded Rectangular Callout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295275"/>
                        </a:xfrm>
                        <a:prstGeom prst="wedgeRoundRectCallout">
                          <a:avLst>
                            <a:gd name="adj1" fmla="val 6130"/>
                            <a:gd name="adj2" fmla="val 179025"/>
                            <a:gd name="adj3" fmla="val 16667"/>
                          </a:avLst>
                        </a:prstGeom>
                        <a:solidFill>
                          <a:schemeClr val="accent3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1E27B2" w14:textId="77777777" w:rsidR="00206911" w:rsidRPr="0055179F" w:rsidRDefault="00206911" w:rsidP="00206911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517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Select </w:t>
                            </w:r>
                            <w:r w:rsidRPr="0055179F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Next</w:t>
                            </w:r>
                          </w:p>
                          <w:p w14:paraId="70E58A50" w14:textId="77777777" w:rsidR="00206911" w:rsidRPr="00DE6C21" w:rsidRDefault="00206911" w:rsidP="0020691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343" o:spid="_x0000_s1043" type="#_x0000_t62" style="position:absolute;margin-left:255.15pt;margin-top:221.4pt;width:119.25pt;height:23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" adj="12124,49469" fillcolor="#478a57 [3206]" strokecolor="#00b050" strokeweight="2pt">
                <v:textbox>
                  <w:txbxContent>
                    <w:p w14:paraId="051E27B2" w14:textId="77777777" w:rsidR="00206911" w:rsidRPr="0055179F" w:rsidRDefault="00206911" w:rsidP="002069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55179F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Select </w:t>
                      </w:r>
                      <w:r w:rsidRPr="0055179F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0"/>
                          <w:szCs w:val="20"/>
                        </w:rPr>
                        <w:t>Next</w:t>
                      </w:r>
                    </w:p>
                    <w:p w14:paraId="70E58A50" w14:textId="77777777" w:rsidR="00206911" w:rsidRPr="00DE6C21" w:rsidRDefault="00206911" w:rsidP="0020691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06911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77140CB" wp14:editId="0ECF733B">
                <wp:simplePos x="0" y="0"/>
                <wp:positionH relativeFrom="column">
                  <wp:posOffset>2440305</wp:posOffset>
                </wp:positionH>
                <wp:positionV relativeFrom="paragraph">
                  <wp:posOffset>935355</wp:posOffset>
                </wp:positionV>
                <wp:extent cx="1971675" cy="295275"/>
                <wp:effectExtent l="647700" t="0" r="28575" b="28575"/>
                <wp:wrapNone/>
                <wp:docPr id="342" name="Rounded Rectangular Callout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295275"/>
                        </a:xfrm>
                        <a:prstGeom prst="wedgeRoundRectCallout">
                          <a:avLst>
                            <a:gd name="adj1" fmla="val -82486"/>
                            <a:gd name="adj2" fmla="val -8072"/>
                            <a:gd name="adj3" fmla="val 16667"/>
                          </a:avLst>
                        </a:prstGeom>
                        <a:solidFill>
                          <a:schemeClr val="accent3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F8172C" w14:textId="77777777" w:rsidR="00206911" w:rsidRPr="0055179F" w:rsidRDefault="00206911" w:rsidP="00206911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517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Select </w:t>
                            </w:r>
                            <w:r w:rsidRPr="0055179F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No primary key</w:t>
                            </w:r>
                          </w:p>
                          <w:p w14:paraId="389DD36B" w14:textId="77777777" w:rsidR="00206911" w:rsidRPr="00DE6C21" w:rsidRDefault="00206911" w:rsidP="0020691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342" o:spid="_x0000_s1044" type="#_x0000_t62" style="position:absolute;margin-left:192.15pt;margin-top:73.65pt;width:155.25pt;height:23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" adj="-7017,9056" fillcolor="#478a57 [3206]" strokecolor="#00b050" strokeweight="2pt">
                <v:textbox>
                  <w:txbxContent>
                    <w:p w14:paraId="30F8172C" w14:textId="77777777" w:rsidR="00206911" w:rsidRPr="0055179F" w:rsidRDefault="00206911" w:rsidP="00206911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55179F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Select </w:t>
                      </w:r>
                      <w:r w:rsidRPr="0055179F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0"/>
                          <w:szCs w:val="20"/>
                        </w:rPr>
                        <w:t>No primary key</w:t>
                      </w:r>
                    </w:p>
                    <w:p w14:paraId="389DD36B" w14:textId="77777777" w:rsidR="00206911" w:rsidRPr="00DE6C21" w:rsidRDefault="00206911" w:rsidP="0020691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06911">
        <w:drawing>
          <wp:inline distT="0" distB="0" distL="0" distR="0" wp14:anchorId="47845CD9" wp14:editId="76BB66E3">
            <wp:extent cx="5206562" cy="3705225"/>
            <wp:effectExtent l="19050" t="19050" r="13335" b="9525"/>
            <wp:docPr id="341" name="Picture 341" descr="Select No Primary key&#10;Select N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7344" cy="3705781"/>
                    </a:xfrm>
                    <a:prstGeom prst="rect">
                      <a:avLst/>
                    </a:prstGeom>
                    <a:ln>
                      <a:solidFill>
                        <a:srgbClr val="522761"/>
                      </a:solidFill>
                    </a:ln>
                  </pic:spPr>
                </pic:pic>
              </a:graphicData>
            </a:graphic>
          </wp:inline>
        </w:drawing>
      </w:r>
    </w:p>
    <w:p w14:paraId="7415ABC7" w14:textId="6DB4A108" w:rsidR="00206911" w:rsidRPr="00206911" w:rsidRDefault="00206911" w:rsidP="00206911">
      <w:r w:rsidRPr="00206911"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B3145DA" wp14:editId="6C519AC1">
                <wp:simplePos x="0" y="0"/>
                <wp:positionH relativeFrom="column">
                  <wp:posOffset>4221480</wp:posOffset>
                </wp:positionH>
                <wp:positionV relativeFrom="paragraph">
                  <wp:posOffset>2991485</wp:posOffset>
                </wp:positionV>
                <wp:extent cx="1104900" cy="304800"/>
                <wp:effectExtent l="0" t="0" r="19050" b="304800"/>
                <wp:wrapNone/>
                <wp:docPr id="345" name="Rounded Rectangular Callout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304800"/>
                        </a:xfrm>
                        <a:prstGeom prst="wedgeRoundRectCallout">
                          <a:avLst>
                            <a:gd name="adj1" fmla="val 17078"/>
                            <a:gd name="adj2" fmla="val 139123"/>
                            <a:gd name="adj3" fmla="val 16667"/>
                          </a:avLst>
                        </a:prstGeom>
                        <a:solidFill>
                          <a:schemeClr val="accent3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C480F2" w14:textId="77777777" w:rsidR="00206911" w:rsidRPr="00DB03FA" w:rsidRDefault="00206911" w:rsidP="00206911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Select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Finish</w:t>
                            </w:r>
                          </w:p>
                          <w:p w14:paraId="22938BEC" w14:textId="77777777" w:rsidR="00206911" w:rsidRPr="00DE6C21" w:rsidRDefault="00206911" w:rsidP="0020691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345" o:spid="_x0000_s1045" type="#_x0000_t62" style="position:absolute;margin-left:332.4pt;margin-top:235.55pt;width:87pt;height:2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" adj="14489,40851" fillcolor="#478a57 [3206]" strokecolor="#00b050" strokeweight="2pt">
                <v:textbox>
                  <w:txbxContent>
                    <w:p w14:paraId="19C480F2" w14:textId="77777777" w:rsidR="00206911" w:rsidRPr="00DB03FA" w:rsidRDefault="00206911" w:rsidP="00206911">
                      <w:pP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Select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0"/>
                          <w:szCs w:val="20"/>
                        </w:rPr>
                        <w:t>Finish</w:t>
                      </w:r>
                    </w:p>
                    <w:p w14:paraId="22938BEC" w14:textId="77777777" w:rsidR="00206911" w:rsidRPr="00DE6C21" w:rsidRDefault="00206911" w:rsidP="0020691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06911">
        <w:drawing>
          <wp:inline distT="0" distB="0" distL="0" distR="0" wp14:anchorId="11AAC0CC" wp14:editId="21D12C7A">
            <wp:extent cx="5372100" cy="3813273"/>
            <wp:effectExtent l="19050" t="19050" r="19050" b="15875"/>
            <wp:docPr id="344" name="Picture 344" descr="Import to Table Sheet1&#10;Select Fini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3691" cy="3814402"/>
                    </a:xfrm>
                    <a:prstGeom prst="rect">
                      <a:avLst/>
                    </a:prstGeom>
                    <a:ln>
                      <a:solidFill>
                        <a:srgbClr val="522761"/>
                      </a:solidFill>
                    </a:ln>
                  </pic:spPr>
                </pic:pic>
              </a:graphicData>
            </a:graphic>
          </wp:inline>
        </w:drawing>
      </w:r>
    </w:p>
    <w:p w14:paraId="7E6BDD90" w14:textId="77777777" w:rsidR="00206911" w:rsidRPr="00206911" w:rsidRDefault="00206911" w:rsidP="00206911"/>
    <w:p w14:paraId="0B1FC94A" w14:textId="1EF73B4A" w:rsidR="00206911" w:rsidRPr="00206911" w:rsidRDefault="00206911" w:rsidP="00206911">
      <w:r w:rsidRPr="00206911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31CE6C" wp14:editId="0FC8D530">
                <wp:simplePos x="0" y="0"/>
                <wp:positionH relativeFrom="column">
                  <wp:posOffset>4221480</wp:posOffset>
                </wp:positionH>
                <wp:positionV relativeFrom="paragraph">
                  <wp:posOffset>3180080</wp:posOffset>
                </wp:positionV>
                <wp:extent cx="1104900" cy="304800"/>
                <wp:effectExtent l="0" t="0" r="19050" b="304800"/>
                <wp:wrapNone/>
                <wp:docPr id="348" name="Rounded Rectangular Callout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304800"/>
                        </a:xfrm>
                        <a:prstGeom prst="wedgeRoundRectCallout">
                          <a:avLst>
                            <a:gd name="adj1" fmla="val 17078"/>
                            <a:gd name="adj2" fmla="val 139123"/>
                            <a:gd name="adj3" fmla="val 16667"/>
                          </a:avLst>
                        </a:prstGeom>
                        <a:solidFill>
                          <a:schemeClr val="accent3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6BA591" w14:textId="77777777" w:rsidR="00206911" w:rsidRPr="00DB03FA" w:rsidRDefault="00206911" w:rsidP="00206911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Select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Close</w:t>
                            </w:r>
                          </w:p>
                          <w:p w14:paraId="69BB746E" w14:textId="77777777" w:rsidR="00206911" w:rsidRPr="00DE6C21" w:rsidRDefault="00206911" w:rsidP="0020691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348" o:spid="_x0000_s1046" type="#_x0000_t62" style="position:absolute;margin-left:332.4pt;margin-top:250.4pt;width:87pt;height:2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" adj="14489,40851" fillcolor="#478a57 [3206]" strokecolor="#00b050" strokeweight="2pt">
                <v:textbox>
                  <w:txbxContent>
                    <w:p w14:paraId="116BA591" w14:textId="77777777" w:rsidR="00206911" w:rsidRPr="00DB03FA" w:rsidRDefault="00206911" w:rsidP="00206911">
                      <w:pP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Select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0"/>
                          <w:szCs w:val="20"/>
                        </w:rPr>
                        <w:t>Close</w:t>
                      </w:r>
                    </w:p>
                    <w:p w14:paraId="69BB746E" w14:textId="77777777" w:rsidR="00206911" w:rsidRPr="00DE6C21" w:rsidRDefault="00206911" w:rsidP="0020691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06911">
        <w:drawing>
          <wp:inline distT="0" distB="0" distL="0" distR="0" wp14:anchorId="26A73EA6" wp14:editId="6242C6C8">
            <wp:extent cx="5324475" cy="3931920"/>
            <wp:effectExtent l="19050" t="19050" r="28575" b="11430"/>
            <wp:docPr id="346" name="Picture 346" descr="Select 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931920"/>
                    </a:xfrm>
                    <a:prstGeom prst="rect">
                      <a:avLst/>
                    </a:prstGeom>
                    <a:ln>
                      <a:solidFill>
                        <a:srgbClr val="522761"/>
                      </a:solidFill>
                    </a:ln>
                  </pic:spPr>
                </pic:pic>
              </a:graphicData>
            </a:graphic>
          </wp:inline>
        </w:drawing>
      </w:r>
    </w:p>
    <w:p w14:paraId="5D79C59E" w14:textId="77777777" w:rsidR="00206911" w:rsidRPr="00206911" w:rsidRDefault="00206911" w:rsidP="00206911">
      <w:r w:rsidRPr="00206911"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0B01435" wp14:editId="1E040581">
                <wp:simplePos x="0" y="0"/>
                <wp:positionH relativeFrom="column">
                  <wp:posOffset>887730</wp:posOffset>
                </wp:positionH>
                <wp:positionV relativeFrom="paragraph">
                  <wp:posOffset>867410</wp:posOffset>
                </wp:positionV>
                <wp:extent cx="1866900" cy="495300"/>
                <wp:effectExtent l="438150" t="0" r="19050" b="19050"/>
                <wp:wrapNone/>
                <wp:docPr id="350" name="Rounded Rectangular Callout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495300"/>
                        </a:xfrm>
                        <a:prstGeom prst="wedgeRoundRectCallout">
                          <a:avLst>
                            <a:gd name="adj1" fmla="val -73332"/>
                            <a:gd name="adj2" fmla="val -30208"/>
                            <a:gd name="adj3" fmla="val 16667"/>
                          </a:avLst>
                        </a:prstGeom>
                        <a:solidFill>
                          <a:schemeClr val="accent3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6E881C" w14:textId="77777777" w:rsidR="00206911" w:rsidRPr="008162E2" w:rsidRDefault="00206911" w:rsidP="0020691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Double click the newly created table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Sheet1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to open</w:t>
                            </w:r>
                          </w:p>
                          <w:p w14:paraId="46688671" w14:textId="77777777" w:rsidR="00206911" w:rsidRPr="00DE6C21" w:rsidRDefault="00206911" w:rsidP="0020691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350" o:spid="_x0000_s1047" type="#_x0000_t62" style="position:absolute;margin-left:69.9pt;margin-top:68.3pt;width:147pt;height:3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" adj="-5040,4275" fillcolor="#478a57 [3206]" strokecolor="#00b050" strokeweight="2pt">
                <v:textbox>
                  <w:txbxContent>
                    <w:p w14:paraId="576E881C" w14:textId="77777777" w:rsidR="00206911" w:rsidRPr="008162E2" w:rsidRDefault="00206911" w:rsidP="0020691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Double click the newly created table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0"/>
                          <w:szCs w:val="20"/>
                        </w:rPr>
                        <w:t xml:space="preserve">Sheet1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>to open</w:t>
                      </w:r>
                    </w:p>
                    <w:p w14:paraId="46688671" w14:textId="77777777" w:rsidR="00206911" w:rsidRPr="00DE6C21" w:rsidRDefault="00206911" w:rsidP="0020691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06911">
        <w:drawing>
          <wp:inline distT="0" distB="0" distL="0" distR="0" wp14:anchorId="1B53EDF2" wp14:editId="0432FA42">
            <wp:extent cx="5125407" cy="3476625"/>
            <wp:effectExtent l="19050" t="19050" r="18415" b="9525"/>
            <wp:docPr id="349" name="Picture 349" descr="Access 2010&#10;Double click the newly created table Sheet1 to op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8638" cy="3478817"/>
                    </a:xfrm>
                    <a:prstGeom prst="rect">
                      <a:avLst/>
                    </a:prstGeom>
                    <a:ln>
                      <a:solidFill>
                        <a:srgbClr val="522761"/>
                      </a:solidFill>
                    </a:ln>
                  </pic:spPr>
                </pic:pic>
              </a:graphicData>
            </a:graphic>
          </wp:inline>
        </w:drawing>
      </w:r>
    </w:p>
    <w:p w14:paraId="5FA16E09" w14:textId="0DAA420E" w:rsidR="00206911" w:rsidRPr="00206911" w:rsidRDefault="00206911" w:rsidP="00206911">
      <w:r w:rsidRPr="00206911"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AC2D1E" wp14:editId="224B9A10">
                <wp:simplePos x="0" y="0"/>
                <wp:positionH relativeFrom="column">
                  <wp:posOffset>621030</wp:posOffset>
                </wp:positionH>
                <wp:positionV relativeFrom="paragraph">
                  <wp:posOffset>1993900</wp:posOffset>
                </wp:positionV>
                <wp:extent cx="2276475" cy="295275"/>
                <wp:effectExtent l="152400" t="685800" r="28575" b="28575"/>
                <wp:wrapNone/>
                <wp:docPr id="353" name="Rounded Rectangular Callout 353" descr="Select the Fields tab&#10;Select the Design View button" title="Access 2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295275"/>
                        </a:xfrm>
                        <a:prstGeom prst="wedgeRoundRectCallout">
                          <a:avLst>
                            <a:gd name="adj1" fmla="val -55985"/>
                            <a:gd name="adj2" fmla="val -270654"/>
                            <a:gd name="adj3" fmla="val 16667"/>
                          </a:avLst>
                        </a:prstGeom>
                        <a:solidFill>
                          <a:schemeClr val="accent3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FA88F3" w14:textId="77777777" w:rsidR="00206911" w:rsidRPr="0055179F" w:rsidRDefault="00206911" w:rsidP="00206911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517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Select the </w:t>
                            </w:r>
                            <w:r w:rsidRPr="0055179F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Design View </w:t>
                            </w:r>
                            <w:r w:rsidRPr="005517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button</w:t>
                            </w:r>
                          </w:p>
                          <w:p w14:paraId="50649B55" w14:textId="77777777" w:rsidR="00206911" w:rsidRPr="00DE6C21" w:rsidRDefault="00206911" w:rsidP="0020691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353" o:spid="_x0000_s1048" type="#_x0000_t62" alt="Title: Access 2010 - Description: Select the Fields tab&#10;Select the Design View button" style="position:absolute;margin-left:48.9pt;margin-top:157pt;width:179.25pt;height:23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" adj="-1293,-47661" fillcolor="#478a57 [3206]" strokecolor="#00b050" strokeweight="2pt">
                <v:textbox>
                  <w:txbxContent>
                    <w:p w14:paraId="32FA88F3" w14:textId="77777777" w:rsidR="00206911" w:rsidRPr="0055179F" w:rsidRDefault="00206911" w:rsidP="00206911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55179F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Select the </w:t>
                      </w:r>
                      <w:r w:rsidRPr="0055179F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0"/>
                          <w:szCs w:val="20"/>
                        </w:rPr>
                        <w:t xml:space="preserve">Design View </w:t>
                      </w:r>
                      <w:r w:rsidRPr="0055179F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>button</w:t>
                      </w:r>
                    </w:p>
                    <w:p w14:paraId="50649B55" w14:textId="77777777" w:rsidR="00206911" w:rsidRPr="00DE6C21" w:rsidRDefault="00206911" w:rsidP="0020691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06911"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9621A33" wp14:editId="539404D2">
                <wp:simplePos x="0" y="0"/>
                <wp:positionH relativeFrom="column">
                  <wp:posOffset>2602230</wp:posOffset>
                </wp:positionH>
                <wp:positionV relativeFrom="paragraph">
                  <wp:posOffset>327025</wp:posOffset>
                </wp:positionV>
                <wp:extent cx="1866900" cy="295275"/>
                <wp:effectExtent l="533400" t="133350" r="19050" b="28575"/>
                <wp:wrapNone/>
                <wp:docPr id="352" name="Rounded Rectangular Callout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295275"/>
                        </a:xfrm>
                        <a:prstGeom prst="wedgeRoundRectCallout">
                          <a:avLst>
                            <a:gd name="adj1" fmla="val -78434"/>
                            <a:gd name="adj2" fmla="val -93235"/>
                            <a:gd name="adj3" fmla="val 16667"/>
                          </a:avLst>
                        </a:prstGeom>
                        <a:solidFill>
                          <a:schemeClr val="accent3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A7E98A" w14:textId="77777777" w:rsidR="00206911" w:rsidRPr="004823C3" w:rsidRDefault="00206911" w:rsidP="00206911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Select the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Fields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tab</w:t>
                            </w:r>
                          </w:p>
                          <w:p w14:paraId="4AB72EEB" w14:textId="77777777" w:rsidR="00206911" w:rsidRPr="00DE6C21" w:rsidRDefault="00206911" w:rsidP="0020691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352" o:spid="_x0000_s1049" type="#_x0000_t62" style="position:absolute;margin-left:204.9pt;margin-top:25.75pt;width:147pt;height:23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" adj="-6142,-9339" fillcolor="#478a57 [3206]" strokecolor="#00b050" strokeweight="2pt">
                <v:textbox>
                  <w:txbxContent>
                    <w:p w14:paraId="3EA7E98A" w14:textId="77777777" w:rsidR="00206911" w:rsidRPr="004823C3" w:rsidRDefault="00206911" w:rsidP="00206911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Select the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0"/>
                          <w:szCs w:val="20"/>
                        </w:rPr>
                        <w:t xml:space="preserve">Fields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>tab</w:t>
                      </w:r>
                    </w:p>
                    <w:p w14:paraId="4AB72EEB" w14:textId="77777777" w:rsidR="00206911" w:rsidRPr="00DE6C21" w:rsidRDefault="00206911" w:rsidP="0020691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06911">
        <w:drawing>
          <wp:inline distT="0" distB="0" distL="0" distR="0" wp14:anchorId="7089D483" wp14:editId="400DA78E">
            <wp:extent cx="5093719" cy="3486150"/>
            <wp:effectExtent l="19050" t="19050" r="12065" b="19050"/>
            <wp:docPr id="351" name="Picture 351" descr="Select the Fields tab&#10;Select the Design View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94514" cy="3486694"/>
                    </a:xfrm>
                    <a:prstGeom prst="rect">
                      <a:avLst/>
                    </a:prstGeom>
                    <a:ln>
                      <a:solidFill>
                        <a:srgbClr val="522761"/>
                      </a:solidFill>
                    </a:ln>
                  </pic:spPr>
                </pic:pic>
              </a:graphicData>
            </a:graphic>
          </wp:inline>
        </w:drawing>
      </w:r>
    </w:p>
    <w:p w14:paraId="4F073ED6" w14:textId="77777777" w:rsidR="00206911" w:rsidRPr="00206911" w:rsidRDefault="00206911" w:rsidP="00206911">
      <w:r w:rsidRPr="00206911"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5B5E4CB" wp14:editId="7E17093F">
                <wp:simplePos x="0" y="0"/>
                <wp:positionH relativeFrom="column">
                  <wp:posOffset>2659380</wp:posOffset>
                </wp:positionH>
                <wp:positionV relativeFrom="paragraph">
                  <wp:posOffset>2751455</wp:posOffset>
                </wp:positionV>
                <wp:extent cx="2257425" cy="762000"/>
                <wp:effectExtent l="0" t="0" r="28575" b="19050"/>
                <wp:wrapNone/>
                <wp:docPr id="360" name="Rectangle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7425" cy="7620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8FDAC4" w14:textId="133B8CAD" w:rsidR="00206911" w:rsidRPr="009F7F4E" w:rsidRDefault="00206911" w:rsidP="0020691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The field length for each field can be found in the appropriate file specification on </w:t>
                            </w:r>
                            <w:hyperlink r:id="rId34" w:tooltip="HEIMSHELP" w:history="1">
                              <w:r w:rsidR="00C31A45">
                                <w:rPr>
                                  <w:rStyle w:val="Hyperlink"/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HEIMSHELP</w:t>
                              </w:r>
                            </w:hyperlink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60" o:spid="_x0000_s1050" style="position:absolute;margin-left:209.4pt;margin-top:216.65pt;width:177.75pt;height:60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" fillcolor="#f1dbd2 [665]" strokecolor="#00b050" strokeweight="2pt">
                <v:textbox>
                  <w:txbxContent>
                    <w:p w14:paraId="708FDAC4" w14:textId="133B8CAD" w:rsidR="00206911" w:rsidRPr="009F7F4E" w:rsidRDefault="00206911" w:rsidP="00206911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The field length for each field can be found in the appropriate file specification on </w:t>
                      </w:r>
                      <w:hyperlink r:id="rId35" w:tooltip="HEIMSHELP" w:history="1">
                        <w:r w:rsidR="00C31A45">
                          <w:rPr>
                            <w:rStyle w:val="Hyperlink"/>
                            <w:rFonts w:ascii="Times New Roman" w:hAnsi="Times New Roman" w:cs="Times New Roman"/>
                            <w:sz w:val="20"/>
                            <w:szCs w:val="20"/>
                          </w:rPr>
                          <w:t>HEIMSHELP</w:t>
                        </w:r>
                      </w:hyperlink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06911"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4CABD5B" wp14:editId="00CF357D">
                <wp:simplePos x="0" y="0"/>
                <wp:positionH relativeFrom="column">
                  <wp:posOffset>2526030</wp:posOffset>
                </wp:positionH>
                <wp:positionV relativeFrom="paragraph">
                  <wp:posOffset>791210</wp:posOffset>
                </wp:positionV>
                <wp:extent cx="2581275" cy="466725"/>
                <wp:effectExtent l="304800" t="0" r="28575" b="28575"/>
                <wp:wrapNone/>
                <wp:docPr id="358" name="Rounded Rectangular Callout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75" cy="466725"/>
                        </a:xfrm>
                        <a:prstGeom prst="wedgeRoundRectCallout">
                          <a:avLst>
                            <a:gd name="adj1" fmla="val -61641"/>
                            <a:gd name="adj2" fmla="val -5084"/>
                            <a:gd name="adj3" fmla="val 16667"/>
                          </a:avLst>
                        </a:prstGeom>
                        <a:solidFill>
                          <a:schemeClr val="accent3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C87289" w14:textId="77777777" w:rsidR="00206911" w:rsidRPr="009F7F4E" w:rsidRDefault="00206911" w:rsidP="00206911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All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Data Types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must be set to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Text </w:t>
                            </w:r>
                            <w:r w:rsidRPr="009C053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for each field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358" o:spid="_x0000_s1051" type="#_x0000_t62" style="position:absolute;margin-left:198.9pt;margin-top:62.3pt;width:203.25pt;height:36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" adj="-2514,9702" fillcolor="#478a57 [3206]" strokecolor="#00b050" strokeweight="2pt">
                <v:textbox>
                  <w:txbxContent>
                    <w:p w14:paraId="59C87289" w14:textId="77777777" w:rsidR="00206911" w:rsidRPr="009F7F4E" w:rsidRDefault="00206911" w:rsidP="00206911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All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0"/>
                          <w:szCs w:val="20"/>
                        </w:rPr>
                        <w:t>Data Types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must be set to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0"/>
                          <w:szCs w:val="20"/>
                        </w:rPr>
                        <w:t xml:space="preserve">Text </w:t>
                      </w:r>
                      <w:r w:rsidRPr="009C0539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>for each field</w:t>
                      </w:r>
                    </w:p>
                  </w:txbxContent>
                </v:textbox>
              </v:shape>
            </w:pict>
          </mc:Fallback>
        </mc:AlternateContent>
      </w:r>
      <w:r w:rsidRPr="00206911"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8439F54" wp14:editId="454425B8">
                <wp:simplePos x="0" y="0"/>
                <wp:positionH relativeFrom="column">
                  <wp:posOffset>2183130</wp:posOffset>
                </wp:positionH>
                <wp:positionV relativeFrom="paragraph">
                  <wp:posOffset>2267585</wp:posOffset>
                </wp:positionV>
                <wp:extent cx="3448050" cy="295275"/>
                <wp:effectExtent l="419100" t="0" r="19050" b="28575"/>
                <wp:wrapNone/>
                <wp:docPr id="359" name="Rounded Rectangular Callout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050" cy="295275"/>
                        </a:xfrm>
                        <a:prstGeom prst="wedgeRoundRectCallout">
                          <a:avLst>
                            <a:gd name="adj1" fmla="val -61641"/>
                            <a:gd name="adj2" fmla="val -5084"/>
                            <a:gd name="adj3" fmla="val 16667"/>
                          </a:avLst>
                        </a:prstGeom>
                        <a:solidFill>
                          <a:schemeClr val="accent3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DEC9CF" w14:textId="77777777" w:rsidR="00206911" w:rsidRPr="009F7F4E" w:rsidRDefault="00206911" w:rsidP="00206911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Set the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Field Size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to the correct length for each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Field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359" o:spid="_x0000_s1052" type="#_x0000_t62" style="position:absolute;margin-left:171.9pt;margin-top:178.55pt;width:271.5pt;height:23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" adj="-2514,9702" fillcolor="#478a57 [3206]" strokecolor="#00b050" strokeweight="2pt">
                <v:textbox>
                  <w:txbxContent>
                    <w:p w14:paraId="79DEC9CF" w14:textId="77777777" w:rsidR="00206911" w:rsidRPr="009F7F4E" w:rsidRDefault="00206911" w:rsidP="00206911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Set the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0"/>
                          <w:szCs w:val="20"/>
                        </w:rPr>
                        <w:t xml:space="preserve">Field Size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to the correct length for each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0"/>
                          <w:szCs w:val="20"/>
                        </w:rPr>
                        <w:t>Field</w:t>
                      </w:r>
                    </w:p>
                  </w:txbxContent>
                </v:textbox>
              </v:shape>
            </w:pict>
          </mc:Fallback>
        </mc:AlternateContent>
      </w:r>
      <w:r w:rsidRPr="00206911">
        <w:drawing>
          <wp:inline distT="0" distB="0" distL="0" distR="0" wp14:anchorId="6267DEC4" wp14:editId="00C533C1">
            <wp:extent cx="5202034" cy="3581400"/>
            <wp:effectExtent l="19050" t="19050" r="17780" b="19050"/>
            <wp:docPr id="354" name="Picture 354" descr="All Data Types must be set to Text for each field&#10;Set the Field Size to the correct length for each Field&#10;The field length for each field can be found in the appropriate File Specification docu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2034" cy="3581400"/>
                    </a:xfrm>
                    <a:prstGeom prst="rect">
                      <a:avLst/>
                    </a:prstGeom>
                    <a:ln>
                      <a:solidFill>
                        <a:srgbClr val="522761"/>
                      </a:solidFill>
                    </a:ln>
                  </pic:spPr>
                </pic:pic>
              </a:graphicData>
            </a:graphic>
          </wp:inline>
        </w:drawing>
      </w:r>
    </w:p>
    <w:p w14:paraId="67F5C3F2" w14:textId="57B4C117" w:rsidR="00206911" w:rsidRPr="00206911" w:rsidRDefault="00206911" w:rsidP="00206911">
      <w:r w:rsidRPr="00206911"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79B3DA0" wp14:editId="799807E6">
                <wp:simplePos x="0" y="0"/>
                <wp:positionH relativeFrom="column">
                  <wp:posOffset>2973705</wp:posOffset>
                </wp:positionH>
                <wp:positionV relativeFrom="paragraph">
                  <wp:posOffset>678180</wp:posOffset>
                </wp:positionV>
                <wp:extent cx="1838325" cy="447675"/>
                <wp:effectExtent l="0" t="0" r="276225" b="28575"/>
                <wp:wrapNone/>
                <wp:docPr id="364" name="Rounded Rectangular Callout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447675"/>
                        </a:xfrm>
                        <a:prstGeom prst="wedgeRoundRectCallout">
                          <a:avLst>
                            <a:gd name="adj1" fmla="val 62938"/>
                            <a:gd name="adj2" fmla="val -40846"/>
                            <a:gd name="adj3" fmla="val 16667"/>
                          </a:avLst>
                        </a:prstGeom>
                        <a:solidFill>
                          <a:schemeClr val="accent3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F0F472" w14:textId="2E85130E" w:rsidR="00206911" w:rsidRPr="0055179F" w:rsidRDefault="00206911" w:rsidP="00206911">
                            <w:pPr>
                              <w:pStyle w:val="ListParagraph"/>
                              <w:numPr>
                                <w:ilvl w:val="0"/>
                                <w:numId w:val="33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517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Close thi</w:t>
                            </w:r>
                            <w:r w:rsidR="00C31A4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s screen not the whole program</w:t>
                            </w:r>
                          </w:p>
                          <w:p w14:paraId="20DEA8FC" w14:textId="77777777" w:rsidR="00206911" w:rsidRPr="001D13A9" w:rsidRDefault="00206911" w:rsidP="00206911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90590DC" w14:textId="77777777" w:rsidR="00206911" w:rsidRPr="00DE6C21" w:rsidRDefault="00206911" w:rsidP="0020691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364" o:spid="_x0000_s1053" type="#_x0000_t62" style="position:absolute;margin-left:234.15pt;margin-top:53.4pt;width:144.75pt;height:35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" adj="24395,1977" fillcolor="#478a57 [3206]" strokecolor="#00b050" strokeweight="2pt">
                <v:textbox>
                  <w:txbxContent>
                    <w:p w14:paraId="72F0F472" w14:textId="2E85130E" w:rsidR="00206911" w:rsidRPr="0055179F" w:rsidRDefault="00206911" w:rsidP="00206911">
                      <w:pPr>
                        <w:pStyle w:val="ListParagraph"/>
                        <w:numPr>
                          <w:ilvl w:val="0"/>
                          <w:numId w:val="33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55179F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>Close thi</w:t>
                      </w:r>
                      <w:r w:rsidR="00C31A45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>s screen not the whole program</w:t>
                      </w:r>
                    </w:p>
                    <w:p w14:paraId="20DEA8FC" w14:textId="77777777" w:rsidR="00206911" w:rsidRPr="001D13A9" w:rsidRDefault="00206911" w:rsidP="00206911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90590DC" w14:textId="77777777" w:rsidR="00206911" w:rsidRPr="00DE6C21" w:rsidRDefault="00206911" w:rsidP="0020691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06911"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8740E85" wp14:editId="775DE9D7">
                <wp:simplePos x="0" y="0"/>
                <wp:positionH relativeFrom="column">
                  <wp:posOffset>2878455</wp:posOffset>
                </wp:positionH>
                <wp:positionV relativeFrom="paragraph">
                  <wp:posOffset>2497455</wp:posOffset>
                </wp:positionV>
                <wp:extent cx="1352550" cy="295275"/>
                <wp:effectExtent l="323850" t="0" r="19050" b="28575"/>
                <wp:wrapNone/>
                <wp:docPr id="363" name="Rounded Rectangular Callout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295275"/>
                        </a:xfrm>
                        <a:prstGeom prst="wedgeRoundRectCallout">
                          <a:avLst>
                            <a:gd name="adj1" fmla="val -73332"/>
                            <a:gd name="adj2" fmla="val -30208"/>
                            <a:gd name="adj3" fmla="val 16667"/>
                          </a:avLst>
                        </a:prstGeom>
                        <a:solidFill>
                          <a:schemeClr val="accent3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92FC13" w14:textId="77777777" w:rsidR="00206911" w:rsidRPr="0055179F" w:rsidRDefault="00206911" w:rsidP="00206911">
                            <w:pPr>
                              <w:pStyle w:val="ListParagraph"/>
                              <w:numPr>
                                <w:ilvl w:val="0"/>
                                <w:numId w:val="34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517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Click </w:t>
                            </w:r>
                            <w:r w:rsidRPr="0055179F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Yes</w:t>
                            </w:r>
                          </w:p>
                          <w:p w14:paraId="72DD288F" w14:textId="77777777" w:rsidR="00206911" w:rsidRPr="00DE6C21" w:rsidRDefault="00206911" w:rsidP="0020691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363" o:spid="_x0000_s1054" type="#_x0000_t62" style="position:absolute;margin-left:226.65pt;margin-top:196.65pt;width:106.5pt;height:23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" adj="-5040,4275" fillcolor="#478a57 [3206]" strokecolor="#00b050" strokeweight="2pt">
                <v:textbox>
                  <w:txbxContent>
                    <w:p w14:paraId="0592FC13" w14:textId="77777777" w:rsidR="00206911" w:rsidRPr="0055179F" w:rsidRDefault="00206911" w:rsidP="00206911">
                      <w:pPr>
                        <w:pStyle w:val="ListParagraph"/>
                        <w:numPr>
                          <w:ilvl w:val="0"/>
                          <w:numId w:val="34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55179F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Click </w:t>
                      </w:r>
                      <w:r w:rsidRPr="0055179F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0"/>
                          <w:szCs w:val="20"/>
                        </w:rPr>
                        <w:t>Yes</w:t>
                      </w:r>
                    </w:p>
                    <w:p w14:paraId="72DD288F" w14:textId="77777777" w:rsidR="00206911" w:rsidRPr="00DE6C21" w:rsidRDefault="00206911" w:rsidP="0020691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06911"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8E0E207" wp14:editId="164C093A">
                <wp:simplePos x="0" y="0"/>
                <wp:positionH relativeFrom="column">
                  <wp:posOffset>716280</wp:posOffset>
                </wp:positionH>
                <wp:positionV relativeFrom="paragraph">
                  <wp:posOffset>1905</wp:posOffset>
                </wp:positionV>
                <wp:extent cx="1352550" cy="295275"/>
                <wp:effectExtent l="323850" t="0" r="19050" b="28575"/>
                <wp:wrapNone/>
                <wp:docPr id="362" name="Rounded Rectangular Callout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295275"/>
                        </a:xfrm>
                        <a:prstGeom prst="wedgeRoundRectCallout">
                          <a:avLst>
                            <a:gd name="adj1" fmla="val -73332"/>
                            <a:gd name="adj2" fmla="val -30208"/>
                            <a:gd name="adj3" fmla="val 16667"/>
                          </a:avLst>
                        </a:prstGeom>
                        <a:solidFill>
                          <a:schemeClr val="accent3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69F6FA" w14:textId="77777777" w:rsidR="00206911" w:rsidRPr="0055179F" w:rsidRDefault="00206911" w:rsidP="00206911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517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Click </w:t>
                            </w:r>
                            <w:r w:rsidRPr="0055179F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Save</w:t>
                            </w:r>
                          </w:p>
                          <w:p w14:paraId="6134A66A" w14:textId="77777777" w:rsidR="00206911" w:rsidRPr="00DE6C21" w:rsidRDefault="00206911" w:rsidP="0020691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362" o:spid="_x0000_s1055" type="#_x0000_t62" style="position:absolute;margin-left:56.4pt;margin-top:.15pt;width:106.5pt;height:23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" adj="-5040,4275" fillcolor="#478a57 [3206]" strokecolor="#00b050" strokeweight="2pt">
                <v:textbox>
                  <w:txbxContent>
                    <w:p w14:paraId="2969F6FA" w14:textId="77777777" w:rsidR="00206911" w:rsidRPr="0055179F" w:rsidRDefault="00206911" w:rsidP="00206911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55179F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Click </w:t>
                      </w:r>
                      <w:r w:rsidRPr="0055179F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0"/>
                          <w:szCs w:val="20"/>
                        </w:rPr>
                        <w:t>Save</w:t>
                      </w:r>
                    </w:p>
                    <w:p w14:paraId="6134A66A" w14:textId="77777777" w:rsidR="00206911" w:rsidRPr="00DE6C21" w:rsidRDefault="00206911" w:rsidP="0020691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06911">
        <w:drawing>
          <wp:inline distT="0" distB="0" distL="0" distR="0" wp14:anchorId="7E0AB202" wp14:editId="65E7FA0F">
            <wp:extent cx="5209216" cy="3571875"/>
            <wp:effectExtent l="19050" t="19050" r="10795" b="9525"/>
            <wp:docPr id="361" name="Picture 361" descr="Click Save&#10;Close this screen not the whole program&#10;Click Y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09216" cy="3571875"/>
                    </a:xfrm>
                    <a:prstGeom prst="rect">
                      <a:avLst/>
                    </a:prstGeom>
                    <a:ln>
                      <a:solidFill>
                        <a:srgbClr val="522761"/>
                      </a:solidFill>
                    </a:ln>
                  </pic:spPr>
                </pic:pic>
              </a:graphicData>
            </a:graphic>
          </wp:inline>
        </w:drawing>
      </w:r>
    </w:p>
    <w:p w14:paraId="5A6B1B91" w14:textId="77777777" w:rsidR="00206911" w:rsidRPr="00206911" w:rsidRDefault="00206911" w:rsidP="00206911">
      <w:r w:rsidRPr="00206911"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3E8C585" wp14:editId="63EE3231">
                <wp:simplePos x="0" y="0"/>
                <wp:positionH relativeFrom="column">
                  <wp:posOffset>1040130</wp:posOffset>
                </wp:positionH>
                <wp:positionV relativeFrom="paragraph">
                  <wp:posOffset>1019810</wp:posOffset>
                </wp:positionV>
                <wp:extent cx="1866900" cy="495300"/>
                <wp:effectExtent l="590550" t="19050" r="19050" b="19050"/>
                <wp:wrapNone/>
                <wp:docPr id="366" name="Rounded Rectangular Callout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495300"/>
                        </a:xfrm>
                        <a:prstGeom prst="wedgeRoundRectCallout">
                          <a:avLst>
                            <a:gd name="adj1" fmla="val -81495"/>
                            <a:gd name="adj2" fmla="val -53285"/>
                            <a:gd name="adj3" fmla="val 16667"/>
                          </a:avLst>
                        </a:prstGeom>
                        <a:solidFill>
                          <a:schemeClr val="accent3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E1294B" w14:textId="77777777" w:rsidR="00206911" w:rsidRPr="00C4414C" w:rsidRDefault="00206911" w:rsidP="0020691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Double click tabl</w:t>
                            </w:r>
                            <w:r w:rsidRPr="005517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Sheet1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to open it</w:t>
                            </w:r>
                          </w:p>
                          <w:p w14:paraId="47F9F498" w14:textId="77777777" w:rsidR="00206911" w:rsidRPr="00DE6C21" w:rsidRDefault="00206911" w:rsidP="0020691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366" o:spid="_x0000_s1056" type="#_x0000_t62" style="position:absolute;margin-left:81.9pt;margin-top:80.3pt;width:147pt;height:3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" adj="-6803,-710" fillcolor="#478a57 [3206]" strokecolor="#00b050" strokeweight="2pt">
                <v:textbox>
                  <w:txbxContent>
                    <w:p w14:paraId="3BE1294B" w14:textId="77777777" w:rsidR="00206911" w:rsidRPr="00C4414C" w:rsidRDefault="00206911" w:rsidP="0020691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>Double click tabl</w:t>
                      </w:r>
                      <w:r w:rsidRPr="0055179F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0"/>
                          <w:szCs w:val="20"/>
                        </w:rPr>
                        <w:t xml:space="preserve">Sheet1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>to open it</w:t>
                      </w:r>
                    </w:p>
                    <w:p w14:paraId="47F9F498" w14:textId="77777777" w:rsidR="00206911" w:rsidRPr="00DE6C21" w:rsidRDefault="00206911" w:rsidP="0020691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06911">
        <w:drawing>
          <wp:inline distT="0" distB="0" distL="0" distR="0" wp14:anchorId="44086874" wp14:editId="7F44DADF">
            <wp:extent cx="5105400" cy="3499054"/>
            <wp:effectExtent l="19050" t="19050" r="19050" b="25400"/>
            <wp:docPr id="365" name="Picture 365" descr="Double click table Sheet1 to open 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99054"/>
                    </a:xfrm>
                    <a:prstGeom prst="rect">
                      <a:avLst/>
                    </a:prstGeom>
                    <a:ln>
                      <a:solidFill>
                        <a:srgbClr val="522761"/>
                      </a:solidFill>
                    </a:ln>
                  </pic:spPr>
                </pic:pic>
              </a:graphicData>
            </a:graphic>
          </wp:inline>
        </w:drawing>
      </w:r>
    </w:p>
    <w:p w14:paraId="1CF81468" w14:textId="4C607D6D" w:rsidR="00206911" w:rsidRPr="00206911" w:rsidRDefault="00206911" w:rsidP="00206911">
      <w:r w:rsidRPr="00206911"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8714FF2" wp14:editId="1E14B87B">
                <wp:simplePos x="0" y="0"/>
                <wp:positionH relativeFrom="column">
                  <wp:posOffset>1354455</wp:posOffset>
                </wp:positionH>
                <wp:positionV relativeFrom="paragraph">
                  <wp:posOffset>1031875</wp:posOffset>
                </wp:positionV>
                <wp:extent cx="1866900" cy="495300"/>
                <wp:effectExtent l="0" t="476250" r="19050" b="19050"/>
                <wp:wrapNone/>
                <wp:docPr id="369" name="Rounded Rectangular Callout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495300"/>
                        </a:xfrm>
                        <a:prstGeom prst="wedgeRoundRectCallout">
                          <a:avLst>
                            <a:gd name="adj1" fmla="val -12618"/>
                            <a:gd name="adj2" fmla="val -145593"/>
                            <a:gd name="adj3" fmla="val 16667"/>
                          </a:avLst>
                        </a:prstGeom>
                        <a:solidFill>
                          <a:schemeClr val="accent3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293698" w14:textId="77777777" w:rsidR="00206911" w:rsidRPr="006341A8" w:rsidRDefault="00206911" w:rsidP="0020691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Click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Text File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in the Export ribbon tab</w:t>
                            </w:r>
                          </w:p>
                          <w:p w14:paraId="57205B14" w14:textId="77777777" w:rsidR="00206911" w:rsidRPr="00DE6C21" w:rsidRDefault="00206911" w:rsidP="0020691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369" o:spid="_x0000_s1057" type="#_x0000_t62" style="position:absolute;margin-left:106.65pt;margin-top:81.25pt;width:147pt;height:3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" adj="8075,-20648" fillcolor="#478a57 [3206]" strokecolor="#00b050" strokeweight="2pt">
                <v:textbox>
                  <w:txbxContent>
                    <w:p w14:paraId="5B293698" w14:textId="77777777" w:rsidR="00206911" w:rsidRPr="006341A8" w:rsidRDefault="00206911" w:rsidP="0020691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Click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0"/>
                          <w:szCs w:val="20"/>
                        </w:rPr>
                        <w:t>Text File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in the Export ribbon tab</w:t>
                      </w:r>
                    </w:p>
                    <w:p w14:paraId="57205B14" w14:textId="77777777" w:rsidR="00206911" w:rsidRPr="00DE6C21" w:rsidRDefault="00206911" w:rsidP="0020691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06911">
        <w:drawing>
          <wp:inline distT="0" distB="0" distL="0" distR="0" wp14:anchorId="1BF5F7B0" wp14:editId="44C9F044">
            <wp:extent cx="5048250" cy="3465818"/>
            <wp:effectExtent l="19050" t="19050" r="19050" b="20955"/>
            <wp:docPr id="368" name="Picture 368" descr="Click Text File in the Export ribbon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2968" cy="3469057"/>
                    </a:xfrm>
                    <a:prstGeom prst="rect">
                      <a:avLst/>
                    </a:prstGeom>
                    <a:ln>
                      <a:solidFill>
                        <a:srgbClr val="522761"/>
                      </a:solidFill>
                    </a:ln>
                  </pic:spPr>
                </pic:pic>
              </a:graphicData>
            </a:graphic>
          </wp:inline>
        </w:drawing>
      </w:r>
    </w:p>
    <w:p w14:paraId="74339067" w14:textId="77777777" w:rsidR="00206911" w:rsidRPr="00206911" w:rsidRDefault="00206911" w:rsidP="00206911">
      <w:r w:rsidRPr="00206911"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E2995AD" wp14:editId="3C5FCFB6">
                <wp:simplePos x="0" y="0"/>
                <wp:positionH relativeFrom="column">
                  <wp:posOffset>1383030</wp:posOffset>
                </wp:positionH>
                <wp:positionV relativeFrom="paragraph">
                  <wp:posOffset>-144145</wp:posOffset>
                </wp:positionV>
                <wp:extent cx="2257425" cy="1066800"/>
                <wp:effectExtent l="0" t="0" r="28575" b="19050"/>
                <wp:wrapNone/>
                <wp:docPr id="372" name="Rectangle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7425" cy="10668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5303C2" w14:textId="38E21A85" w:rsidR="00206911" w:rsidRPr="009F7F4E" w:rsidRDefault="00206911" w:rsidP="0020691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 text file name will be generated. This will need to be changed to match the HEPCAT naming convention. Please refer to the </w:t>
                            </w:r>
                            <w:hyperlink r:id="rId40" w:anchor="nav" w:tooltip="HEIMSHELP - User guides and fact sheets" w:history="1">
                              <w:r w:rsidRPr="00640D84">
                                <w:rPr>
                                  <w:rStyle w:val="Hyperlink"/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HEPCAT Naming Convention document</w:t>
                              </w:r>
                            </w:hyperlink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on HEIMSHELP to locate your requirements.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2" o:spid="_x0000_s1058" style="position:absolute;margin-left:108.9pt;margin-top:-11.35pt;width:177.75pt;height:8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" fillcolor="#f1dbd2 [665]" strokecolor="#00b050" strokeweight="2pt">
                <v:textbox>
                  <w:txbxContent>
                    <w:p w14:paraId="0F5303C2" w14:textId="38E21A85" w:rsidR="00206911" w:rsidRPr="009F7F4E" w:rsidRDefault="00206911" w:rsidP="00206911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A text file name will be generated. This will need to be changed to match the HEPCAT naming convention. Please refer to the </w:t>
                      </w:r>
                      <w:hyperlink r:id="rId41" w:anchor="nav" w:tooltip="HEIMSHELP - User guides and fact sheets" w:history="1">
                        <w:r w:rsidRPr="00640D84">
                          <w:rPr>
                            <w:rStyle w:val="Hyperlink"/>
                            <w:rFonts w:ascii="Times New Roman" w:hAnsi="Times New Roman" w:cs="Times New Roman"/>
                            <w:sz w:val="20"/>
                            <w:szCs w:val="20"/>
                          </w:rPr>
                          <w:t>HEPCAT Naming Convention document</w:t>
                        </w:r>
                      </w:hyperlink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on HEIMSHELP to locate your requirements.</w:t>
                      </w:r>
                    </w:p>
                  </w:txbxContent>
                </v:textbox>
              </v:rect>
            </w:pict>
          </mc:Fallback>
        </mc:AlternateContent>
      </w:r>
      <w:r w:rsidRPr="00206911"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2B045FE" wp14:editId="7F7A090C">
                <wp:simplePos x="0" y="0"/>
                <wp:positionH relativeFrom="column">
                  <wp:posOffset>1525905</wp:posOffset>
                </wp:positionH>
                <wp:positionV relativeFrom="paragraph">
                  <wp:posOffset>1372235</wp:posOffset>
                </wp:positionV>
                <wp:extent cx="1866900" cy="638175"/>
                <wp:effectExtent l="0" t="228600" r="419100" b="28575"/>
                <wp:wrapNone/>
                <wp:docPr id="378" name="Rounded Rectangular Callout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638175"/>
                        </a:xfrm>
                        <a:prstGeom prst="wedgeRoundRectCallout">
                          <a:avLst>
                            <a:gd name="adj1" fmla="val 71056"/>
                            <a:gd name="adj2" fmla="val -83942"/>
                            <a:gd name="adj3" fmla="val 16667"/>
                          </a:avLst>
                        </a:prstGeom>
                        <a:solidFill>
                          <a:schemeClr val="accent3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C3D5C1" w14:textId="77777777" w:rsidR="00206911" w:rsidRPr="004823C3" w:rsidRDefault="00206911" w:rsidP="00206911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Click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Browse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if you want to save to a different location</w:t>
                            </w:r>
                          </w:p>
                          <w:p w14:paraId="39EC5ABA" w14:textId="77777777" w:rsidR="00206911" w:rsidRPr="00DE6C21" w:rsidRDefault="00206911" w:rsidP="0020691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378" o:spid="_x0000_s1059" type="#_x0000_t62" style="position:absolute;margin-left:120.15pt;margin-top:108.05pt;width:147pt;height:50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" adj="26148,-7331" fillcolor="#478a57 [3206]" strokecolor="#00b050" strokeweight="2pt">
                <v:textbox>
                  <w:txbxContent>
                    <w:p w14:paraId="7EC3D5C1" w14:textId="77777777" w:rsidR="00206911" w:rsidRPr="004823C3" w:rsidRDefault="00206911" w:rsidP="00206911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Click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0"/>
                          <w:szCs w:val="20"/>
                        </w:rPr>
                        <w:t>Browse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if you want to save to a different location</w:t>
                      </w:r>
                    </w:p>
                    <w:p w14:paraId="39EC5ABA" w14:textId="77777777" w:rsidR="00206911" w:rsidRPr="00DE6C21" w:rsidRDefault="00206911" w:rsidP="0020691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06911"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7BA0128" wp14:editId="05CB0F50">
                <wp:simplePos x="0" y="0"/>
                <wp:positionH relativeFrom="column">
                  <wp:posOffset>2039620</wp:posOffset>
                </wp:positionH>
                <wp:positionV relativeFrom="paragraph">
                  <wp:posOffset>2486660</wp:posOffset>
                </wp:positionV>
                <wp:extent cx="1266825" cy="295275"/>
                <wp:effectExtent l="0" t="0" r="219075" b="200025"/>
                <wp:wrapNone/>
                <wp:docPr id="379" name="Rounded Rectangular Callout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95275"/>
                        </a:xfrm>
                        <a:prstGeom prst="wedgeRoundRectCallout">
                          <a:avLst>
                            <a:gd name="adj1" fmla="val 63913"/>
                            <a:gd name="adj2" fmla="val 100313"/>
                            <a:gd name="adj3" fmla="val 16667"/>
                          </a:avLst>
                        </a:prstGeom>
                        <a:solidFill>
                          <a:schemeClr val="accent3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6176F3" w14:textId="77777777" w:rsidR="00206911" w:rsidRPr="004823C3" w:rsidRDefault="00206911" w:rsidP="00206911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Click </w:t>
                            </w:r>
                            <w:r w:rsidRPr="006B45E5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OK</w:t>
                            </w:r>
                          </w:p>
                          <w:p w14:paraId="251D18E7" w14:textId="77777777" w:rsidR="00206911" w:rsidRPr="00DE6C21" w:rsidRDefault="00206911" w:rsidP="0020691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379" o:spid="_x0000_s1060" type="#_x0000_t62" style="position:absolute;margin-left:160.6pt;margin-top:195.8pt;width:99.75pt;height:23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" adj="24605,32468" fillcolor="#478a57 [3206]" strokecolor="#00b050" strokeweight="2pt">
                <v:textbox>
                  <w:txbxContent>
                    <w:p w14:paraId="3B6176F3" w14:textId="77777777" w:rsidR="00206911" w:rsidRPr="004823C3" w:rsidRDefault="00206911" w:rsidP="00206911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Click </w:t>
                      </w:r>
                      <w:r w:rsidRPr="006B45E5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0"/>
                          <w:szCs w:val="20"/>
                        </w:rPr>
                        <w:t>OK</w:t>
                      </w:r>
                    </w:p>
                    <w:p w14:paraId="251D18E7" w14:textId="77777777" w:rsidR="00206911" w:rsidRPr="00DE6C21" w:rsidRDefault="00206911" w:rsidP="0020691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06911">
        <w:drawing>
          <wp:inline distT="0" distB="0" distL="0" distR="0" wp14:anchorId="5A1710E1" wp14:editId="051EAAAA">
            <wp:extent cx="5124450" cy="3512110"/>
            <wp:effectExtent l="19050" t="19050" r="19050" b="12700"/>
            <wp:docPr id="370" name="Picture 370" descr="A text file name will be generated. This can be changed to suit requirements.&#10;Click Browse if you want to save to a different location&#10;Click 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512110"/>
                    </a:xfrm>
                    <a:prstGeom prst="rect">
                      <a:avLst/>
                    </a:prstGeom>
                    <a:ln>
                      <a:solidFill>
                        <a:srgbClr val="522761"/>
                      </a:solidFill>
                    </a:ln>
                  </pic:spPr>
                </pic:pic>
              </a:graphicData>
            </a:graphic>
          </wp:inline>
        </w:drawing>
      </w:r>
    </w:p>
    <w:p w14:paraId="7175B67A" w14:textId="2CB891EB" w:rsidR="00206911" w:rsidRPr="00206911" w:rsidRDefault="00206911" w:rsidP="00206911">
      <w:r w:rsidRPr="00206911"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AB55774" wp14:editId="39E8BACF">
                <wp:simplePos x="0" y="0"/>
                <wp:positionH relativeFrom="column">
                  <wp:posOffset>925830</wp:posOffset>
                </wp:positionH>
                <wp:positionV relativeFrom="paragraph">
                  <wp:posOffset>1244600</wp:posOffset>
                </wp:positionV>
                <wp:extent cx="2105025" cy="647700"/>
                <wp:effectExtent l="514350" t="228600" r="28575" b="19050"/>
                <wp:wrapNone/>
                <wp:docPr id="381" name="Rounded Rectangular Callout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025" cy="647700"/>
                        </a:xfrm>
                        <a:prstGeom prst="wedgeRoundRectCallout">
                          <a:avLst>
                            <a:gd name="adj1" fmla="val -73736"/>
                            <a:gd name="adj2" fmla="val -84281"/>
                            <a:gd name="adj3" fmla="val 16667"/>
                          </a:avLst>
                        </a:prstGeom>
                        <a:solidFill>
                          <a:schemeClr val="accent3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511A7A" w14:textId="77777777" w:rsidR="00206911" w:rsidRPr="00601958" w:rsidRDefault="00206911" w:rsidP="00206911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Text files with the quotes and commas will not load into HEIMS – therefore select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Fixed Width - …</w:t>
                            </w:r>
                          </w:p>
                          <w:p w14:paraId="0A719BE1" w14:textId="77777777" w:rsidR="00206911" w:rsidRPr="00DE6C21" w:rsidRDefault="00206911" w:rsidP="0020691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381" o:spid="_x0000_s1061" type="#_x0000_t62" style="position:absolute;margin-left:72.9pt;margin-top:98pt;width:165.75pt;height:5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" adj="-5127,-7405" fillcolor="#478a57 [3206]" strokecolor="#00b050" strokeweight="2pt">
                <v:textbox>
                  <w:txbxContent>
                    <w:p w14:paraId="68511A7A" w14:textId="77777777" w:rsidR="00206911" w:rsidRPr="00601958" w:rsidRDefault="00206911" w:rsidP="00206911">
                      <w:pP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Text files with the quotes and commas will not load into HEIMS – therefore select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0"/>
                          <w:szCs w:val="20"/>
                        </w:rPr>
                        <w:t>Fixed Width - …</w:t>
                      </w:r>
                    </w:p>
                    <w:p w14:paraId="0A719BE1" w14:textId="77777777" w:rsidR="00206911" w:rsidRPr="00DE6C21" w:rsidRDefault="00206911" w:rsidP="0020691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06911">
        <w:drawing>
          <wp:inline distT="0" distB="0" distL="0" distR="0" wp14:anchorId="30535D7C" wp14:editId="233A2B52">
            <wp:extent cx="5076825" cy="3595000"/>
            <wp:effectExtent l="19050" t="19050" r="9525" b="24765"/>
            <wp:docPr id="380" name="Picture 380" descr="Text files with the quotes and commas will not load into HEIMS – therefore select Fixed Wid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595000"/>
                    </a:xfrm>
                    <a:prstGeom prst="rect">
                      <a:avLst/>
                    </a:prstGeom>
                    <a:ln>
                      <a:solidFill>
                        <a:srgbClr val="522761"/>
                      </a:solidFill>
                    </a:ln>
                  </pic:spPr>
                </pic:pic>
              </a:graphicData>
            </a:graphic>
          </wp:inline>
        </w:drawing>
      </w:r>
    </w:p>
    <w:p w14:paraId="4BE664F3" w14:textId="77777777" w:rsidR="00206911" w:rsidRPr="00206911" w:rsidRDefault="00206911" w:rsidP="00206911">
      <w:r w:rsidRPr="00206911"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C78BA42" wp14:editId="60196555">
                <wp:simplePos x="0" y="0"/>
                <wp:positionH relativeFrom="column">
                  <wp:posOffset>2349795</wp:posOffset>
                </wp:positionH>
                <wp:positionV relativeFrom="paragraph">
                  <wp:posOffset>2686390</wp:posOffset>
                </wp:positionV>
                <wp:extent cx="1009650" cy="493528"/>
                <wp:effectExtent l="0" t="0" r="476250" b="154305"/>
                <wp:wrapNone/>
                <wp:docPr id="383" name="Rounded Rectangular Callout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493528"/>
                        </a:xfrm>
                        <a:prstGeom prst="wedgeRoundRectCallout">
                          <a:avLst>
                            <a:gd name="adj1" fmla="val 94080"/>
                            <a:gd name="adj2" fmla="val 74810"/>
                            <a:gd name="adj3" fmla="val 16667"/>
                          </a:avLst>
                        </a:prstGeom>
                        <a:solidFill>
                          <a:schemeClr val="accent3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75CD3F" w14:textId="77777777" w:rsidR="00206911" w:rsidRPr="00601958" w:rsidRDefault="00206911" w:rsidP="00206911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Select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Next </w:t>
                            </w:r>
                            <w:r w:rsidRPr="0060195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twice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383" o:spid="_x0000_s1062" type="#_x0000_t62" style="position:absolute;margin-left:185pt;margin-top:211.55pt;width:79.5pt;height:38.8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" adj="31121,26959" fillcolor="#478a57 [3206]" strokecolor="#00b050" strokeweight="2pt">
                <v:textbox>
                  <w:txbxContent>
                    <w:p w14:paraId="4375CD3F" w14:textId="77777777" w:rsidR="00206911" w:rsidRPr="00601958" w:rsidRDefault="00206911" w:rsidP="00206911">
                      <w:pP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Select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0"/>
                          <w:szCs w:val="20"/>
                        </w:rPr>
                        <w:t xml:space="preserve">Next </w:t>
                      </w:r>
                      <w:r w:rsidRPr="00601958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>twice</w:t>
                      </w:r>
                    </w:p>
                  </w:txbxContent>
                </v:textbox>
              </v:shape>
            </w:pict>
          </mc:Fallback>
        </mc:AlternateContent>
      </w:r>
      <w:r w:rsidRPr="00206911">
        <w:drawing>
          <wp:inline distT="0" distB="0" distL="0" distR="0" wp14:anchorId="7B330AA0" wp14:editId="5C81DC11">
            <wp:extent cx="5018603" cy="3562350"/>
            <wp:effectExtent l="19050" t="19050" r="10795" b="19050"/>
            <wp:docPr id="382" name="Picture 382" descr="Export Text Wizard&#10;Select Next tw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18603" cy="3562350"/>
                    </a:xfrm>
                    <a:prstGeom prst="rect">
                      <a:avLst/>
                    </a:prstGeom>
                    <a:ln>
                      <a:solidFill>
                        <a:srgbClr val="522761"/>
                      </a:solidFill>
                    </a:ln>
                  </pic:spPr>
                </pic:pic>
              </a:graphicData>
            </a:graphic>
          </wp:inline>
        </w:drawing>
      </w:r>
      <w:r w:rsidRPr="00206911">
        <w:t>+</w:t>
      </w:r>
    </w:p>
    <w:p w14:paraId="54F557F5" w14:textId="3FC2BD9C" w:rsidR="00206911" w:rsidRPr="00206911" w:rsidRDefault="00206911" w:rsidP="00206911">
      <w:r w:rsidRPr="00206911"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421B3CC" wp14:editId="2BFB8C93">
                <wp:simplePos x="0" y="0"/>
                <wp:positionH relativeFrom="column">
                  <wp:posOffset>1478280</wp:posOffset>
                </wp:positionH>
                <wp:positionV relativeFrom="paragraph">
                  <wp:posOffset>1019175</wp:posOffset>
                </wp:positionV>
                <wp:extent cx="2257425" cy="1047750"/>
                <wp:effectExtent l="0" t="0" r="28575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7425" cy="10477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4FC0CE" w14:textId="5700EFAC" w:rsidR="00206911" w:rsidRPr="009F7F4E" w:rsidRDefault="00206911" w:rsidP="0020691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37294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NOTE: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If you did not previously change the text file name you should before selecting Finish. Please refer to the </w:t>
                            </w:r>
                            <w:hyperlink r:id="rId45" w:anchor="nav" w:tooltip="HEIMSHELP - User guides and fact sheets" w:history="1">
                              <w:r w:rsidRPr="00640D84">
                                <w:rPr>
                                  <w:rStyle w:val="Hyperlink"/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HEPCAT Naming Convention document</w:t>
                              </w:r>
                            </w:hyperlink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on HEIMSHELP.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63" style="position:absolute;margin-left:116.4pt;margin-top:80.25pt;width:177.75pt;height:82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" fillcolor="#f1dbd2 [665]" strokecolor="#00b050" strokeweight="2pt">
                <v:textbox>
                  <w:txbxContent>
                    <w:p w14:paraId="194FC0CE" w14:textId="5700EFAC" w:rsidR="00206911" w:rsidRPr="009F7F4E" w:rsidRDefault="00206911" w:rsidP="00206911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137294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0"/>
                          <w:szCs w:val="20"/>
                        </w:rPr>
                        <w:t>NOTE: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If you did not previously change the text file name you should before selecting Finish. Please refer to the </w:t>
                      </w:r>
                      <w:hyperlink r:id="rId46" w:anchor="nav" w:tooltip="HEIMSHELP - User guides and fact sheets" w:history="1">
                        <w:r w:rsidRPr="00640D84">
                          <w:rPr>
                            <w:rStyle w:val="Hyperlink"/>
                            <w:rFonts w:ascii="Times New Roman" w:hAnsi="Times New Roman" w:cs="Times New Roman"/>
                            <w:sz w:val="20"/>
                            <w:szCs w:val="20"/>
                          </w:rPr>
                          <w:t>HEPCAT Naming Convention document</w:t>
                        </w:r>
                      </w:hyperlink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on HEIMSHELP.</w:t>
                      </w:r>
                    </w:p>
                  </w:txbxContent>
                </v:textbox>
              </v:rect>
            </w:pict>
          </mc:Fallback>
        </mc:AlternateContent>
      </w:r>
      <w:r w:rsidRPr="00206911"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C4CB9B8" wp14:editId="567DAB46">
                <wp:simplePos x="0" y="0"/>
                <wp:positionH relativeFrom="column">
                  <wp:posOffset>3068955</wp:posOffset>
                </wp:positionH>
                <wp:positionV relativeFrom="paragraph">
                  <wp:posOffset>2668905</wp:posOffset>
                </wp:positionV>
                <wp:extent cx="1009650" cy="419100"/>
                <wp:effectExtent l="0" t="0" r="247650" b="266700"/>
                <wp:wrapNone/>
                <wp:docPr id="385" name="Rounded Rectangular Callout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419100"/>
                        </a:xfrm>
                        <a:prstGeom prst="wedgeRoundRectCallout">
                          <a:avLst>
                            <a:gd name="adj1" fmla="val 72382"/>
                            <a:gd name="adj2" fmla="val 106628"/>
                            <a:gd name="adj3" fmla="val 16667"/>
                          </a:avLst>
                        </a:prstGeom>
                        <a:solidFill>
                          <a:schemeClr val="accent3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A46D4A" w14:textId="77777777" w:rsidR="00206911" w:rsidRPr="00601958" w:rsidRDefault="00206911" w:rsidP="00206911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Select </w:t>
                            </w:r>
                            <w:r w:rsidRPr="008C1196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Finish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385" o:spid="_x0000_s1064" type="#_x0000_t62" style="position:absolute;margin-left:241.65pt;margin-top:210.15pt;width:79.5pt;height:3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" adj="26435,33832" fillcolor="#478a57 [3206]" strokecolor="#00b050" strokeweight="2pt">
                <v:textbox>
                  <w:txbxContent>
                    <w:p w14:paraId="23A46D4A" w14:textId="77777777" w:rsidR="00206911" w:rsidRPr="00601958" w:rsidRDefault="00206911" w:rsidP="00206911">
                      <w:pP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Select </w:t>
                      </w:r>
                      <w:r w:rsidRPr="008C1196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0"/>
                          <w:szCs w:val="20"/>
                        </w:rPr>
                        <w:t>Finish</w:t>
                      </w:r>
                    </w:p>
                  </w:txbxContent>
                </v:textbox>
              </v:shape>
            </w:pict>
          </mc:Fallback>
        </mc:AlternateContent>
      </w:r>
      <w:r w:rsidRPr="00206911">
        <w:drawing>
          <wp:inline distT="0" distB="0" distL="0" distR="0" wp14:anchorId="2E2077C5" wp14:editId="5F5347CE">
            <wp:extent cx="5001420" cy="3552825"/>
            <wp:effectExtent l="19050" t="19050" r="27940" b="9525"/>
            <wp:docPr id="384" name="Picture 384" descr="Export Text Wizard&#10;Select Fini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04431" cy="3554964"/>
                    </a:xfrm>
                    <a:prstGeom prst="rect">
                      <a:avLst/>
                    </a:prstGeom>
                    <a:ln>
                      <a:solidFill>
                        <a:srgbClr val="522761"/>
                      </a:solidFill>
                    </a:ln>
                  </pic:spPr>
                </pic:pic>
              </a:graphicData>
            </a:graphic>
          </wp:inline>
        </w:drawing>
      </w:r>
    </w:p>
    <w:p w14:paraId="633C4158" w14:textId="77777777" w:rsidR="00206911" w:rsidRPr="00206911" w:rsidRDefault="00206911" w:rsidP="00206911">
      <w:r w:rsidRPr="00206911"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89D9FDD" wp14:editId="120AB702">
                <wp:simplePos x="0" y="0"/>
                <wp:positionH relativeFrom="column">
                  <wp:posOffset>3078480</wp:posOffset>
                </wp:positionH>
                <wp:positionV relativeFrom="paragraph">
                  <wp:posOffset>3010535</wp:posOffset>
                </wp:positionV>
                <wp:extent cx="1009650" cy="314325"/>
                <wp:effectExtent l="0" t="0" r="419100" b="276225"/>
                <wp:wrapNone/>
                <wp:docPr id="387" name="Rounded Rectangular Callout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314325"/>
                        </a:xfrm>
                        <a:prstGeom prst="wedgeRoundRectCallout">
                          <a:avLst>
                            <a:gd name="adj1" fmla="val 88420"/>
                            <a:gd name="adj2" fmla="val 126325"/>
                            <a:gd name="adj3" fmla="val 16667"/>
                          </a:avLst>
                        </a:prstGeom>
                        <a:solidFill>
                          <a:schemeClr val="accent3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016A2D" w14:textId="77777777" w:rsidR="00206911" w:rsidRPr="00601958" w:rsidRDefault="00206911" w:rsidP="00206911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Select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Close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387" o:spid="_x0000_s1065" type="#_x0000_t62" style="position:absolute;margin-left:242.4pt;margin-top:237.05pt;width:79.5pt;height:24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" adj="29899,38086" fillcolor="#478a57 [3206]" strokecolor="#00b050" strokeweight="2pt">
                <v:textbox>
                  <w:txbxContent>
                    <w:p w14:paraId="76016A2D" w14:textId="77777777" w:rsidR="00206911" w:rsidRPr="00601958" w:rsidRDefault="00206911" w:rsidP="00206911">
                      <w:pP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Select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0"/>
                          <w:szCs w:val="20"/>
                        </w:rPr>
                        <w:t>Close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 w:rsidRPr="00206911">
        <w:drawing>
          <wp:inline distT="0" distB="0" distL="0" distR="0" wp14:anchorId="401B7369" wp14:editId="43B91A6F">
            <wp:extent cx="5114925" cy="3754770"/>
            <wp:effectExtent l="19050" t="19050" r="9525" b="17145"/>
            <wp:docPr id="386" name="Picture 386" descr="Export Text File&#10;Select 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15670" cy="3755317"/>
                    </a:xfrm>
                    <a:prstGeom prst="rect">
                      <a:avLst/>
                    </a:prstGeom>
                    <a:ln>
                      <a:solidFill>
                        <a:srgbClr val="52276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14:paraId="6608EE67" w14:textId="2CF0F053" w:rsidR="00E57E13" w:rsidRPr="00E57E13" w:rsidRDefault="00206911" w:rsidP="00E57E13">
      <w:r w:rsidRPr="00206911">
        <w:t>The exported file will now be located in the location you chose to export to and ready for loading into HEPCAT.</w:t>
      </w:r>
    </w:p>
    <w:sectPr w:rsidR="00E57E13" w:rsidRPr="00E57E13" w:rsidSect="00A66052">
      <w:type w:val="continuous"/>
      <w:pgSz w:w="11906" w:h="16838"/>
      <w:pgMar w:top="0" w:right="1440" w:bottom="1440" w:left="1440" w:header="68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ECA2A63" w14:textId="77777777" w:rsidR="00130923" w:rsidRDefault="00130923" w:rsidP="00130923">
      <w:pPr>
        <w:spacing w:after="0" w:line="240" w:lineRule="auto"/>
      </w:pPr>
      <w:r>
        <w:separator/>
      </w:r>
    </w:p>
  </w:endnote>
  <w:endnote w:type="continuationSeparator" w:id="0">
    <w:p w14:paraId="0ECA2A64" w14:textId="77777777" w:rsidR="00130923" w:rsidRDefault="00130923" w:rsidP="001309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CA2A66" w14:textId="77777777" w:rsidR="003242B9" w:rsidRDefault="00C14D3C" w:rsidP="00A73406">
    <w:pPr>
      <w:pStyle w:val="Footer"/>
      <w:tabs>
        <w:tab w:val="clear" w:pos="9026"/>
        <w:tab w:val="right" w:pos="8647"/>
      </w:tabs>
      <w:ind w:firstLine="720"/>
      <w:jc w:val="right"/>
    </w:pPr>
    <w:sdt>
      <w:sdtPr>
        <w:id w:val="63892763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3242B9">
          <w:fldChar w:fldCharType="begin"/>
        </w:r>
        <w:r w:rsidR="003242B9">
          <w:instrText xml:space="preserve"> PAGE   \* MERGEFORMAT </w:instrText>
        </w:r>
        <w:r w:rsidR="003242B9">
          <w:fldChar w:fldCharType="separate"/>
        </w:r>
        <w:r w:rsidR="00265298">
          <w:rPr>
            <w:noProof/>
          </w:rPr>
          <w:t>13</w:t>
        </w:r>
        <w:r w:rsidR="003242B9">
          <w:rPr>
            <w:noProof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CA2A67" w14:textId="77777777" w:rsidR="00832FB2" w:rsidRDefault="00832FB2" w:rsidP="00E02515">
    <w:pPr>
      <w:spacing w:after="0"/>
      <w:ind w:left="1418"/>
      <w:rPr>
        <w:rStyle w:val="Emphasis"/>
      </w:rPr>
    </w:pPr>
    <w:r w:rsidRPr="00F80DCB">
      <w:rPr>
        <w:rStyle w:val="Emphasis"/>
      </w:rPr>
      <w:t>Opportunity through learning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CA2A61" w14:textId="77777777" w:rsidR="00130923" w:rsidRDefault="00130923" w:rsidP="00130923">
      <w:pPr>
        <w:spacing w:after="0" w:line="240" w:lineRule="auto"/>
      </w:pPr>
      <w:r>
        <w:separator/>
      </w:r>
    </w:p>
  </w:footnote>
  <w:footnote w:type="continuationSeparator" w:id="0">
    <w:p w14:paraId="0ECA2A62" w14:textId="77777777" w:rsidR="00130923" w:rsidRDefault="00130923" w:rsidP="001309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CA2A65" w14:textId="6D04518D" w:rsidR="00560CA0" w:rsidRDefault="004F217A" w:rsidP="00A66052">
    <w:pPr>
      <w:pStyle w:val="Header"/>
      <w:spacing w:after="480"/>
      <w:jc w:val="right"/>
    </w:pPr>
    <w:r w:rsidRPr="004F217A">
      <w:t>A guide to converting an Excel spreadsheet to a flat file format for importing into HEPCAT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778827A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EF2C020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37D08C3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4942CF7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BBAEBBD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2C86864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C840E1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EFE160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20016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017C1BE0"/>
    <w:multiLevelType w:val="hybridMultilevel"/>
    <w:tmpl w:val="EC88E382"/>
    <w:lvl w:ilvl="0" w:tplc="0C09000F">
      <w:start w:val="2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79F11C4"/>
    <w:multiLevelType w:val="hybridMultilevel"/>
    <w:tmpl w:val="BDE6C878"/>
    <w:lvl w:ilvl="0" w:tplc="0C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80F485D"/>
    <w:multiLevelType w:val="hybridMultilevel"/>
    <w:tmpl w:val="5BE4D756"/>
    <w:lvl w:ilvl="0" w:tplc="1A4409F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0391BFB"/>
    <w:multiLevelType w:val="hybridMultilevel"/>
    <w:tmpl w:val="9BCC5D7E"/>
    <w:lvl w:ilvl="0" w:tplc="0C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4E12691"/>
    <w:multiLevelType w:val="hybridMultilevel"/>
    <w:tmpl w:val="87F08DFC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16641DF2"/>
    <w:multiLevelType w:val="hybridMultilevel"/>
    <w:tmpl w:val="F7842D62"/>
    <w:lvl w:ilvl="0" w:tplc="7F847DE4">
      <w:start w:val="1"/>
      <w:numFmt w:val="decimal"/>
      <w:pStyle w:val="numberedpara"/>
      <w:lvlText w:val="%1."/>
      <w:lvlJc w:val="right"/>
      <w:pPr>
        <w:tabs>
          <w:tab w:val="num" w:pos="567"/>
        </w:tabs>
        <w:ind w:left="0" w:hanging="567"/>
      </w:pPr>
      <w:rPr>
        <w:rFonts w:ascii="Calibri" w:hAnsi="Calibri" w:cs="Times New Roman" w:hint="default"/>
        <w:b w:val="0"/>
        <w:i w:val="0"/>
        <w:color w:val="auto"/>
        <w:sz w:val="22"/>
      </w:rPr>
    </w:lvl>
    <w:lvl w:ilvl="1" w:tplc="0C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175728E8"/>
    <w:multiLevelType w:val="hybridMultilevel"/>
    <w:tmpl w:val="9060257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B3A48A4"/>
    <w:multiLevelType w:val="hybridMultilevel"/>
    <w:tmpl w:val="9F4A6804"/>
    <w:lvl w:ilvl="0" w:tplc="1226BAC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1E431AB0"/>
    <w:multiLevelType w:val="hybridMultilevel"/>
    <w:tmpl w:val="31D2A26A"/>
    <w:lvl w:ilvl="0" w:tplc="0C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FBA5C77"/>
    <w:multiLevelType w:val="multilevel"/>
    <w:tmpl w:val="FF4E1B02"/>
    <w:lvl w:ilvl="0">
      <w:start w:val="1"/>
      <w:numFmt w:val="decimal"/>
      <w:pStyle w:val="ListNumber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ListNumber2"/>
      <w:lvlText w:val="%1.%2"/>
      <w:lvlJc w:val="left"/>
      <w:pPr>
        <w:ind w:left="851" w:hanging="491"/>
      </w:pPr>
      <w:rPr>
        <w:rFonts w:hint="default"/>
      </w:rPr>
    </w:lvl>
    <w:lvl w:ilvl="2">
      <w:start w:val="1"/>
      <w:numFmt w:val="decimal"/>
      <w:pStyle w:val="ListNumber3"/>
      <w:lvlText w:val="%1.%2.%3"/>
      <w:lvlJc w:val="left"/>
      <w:pPr>
        <w:ind w:left="1474" w:hanging="623"/>
      </w:pPr>
      <w:rPr>
        <w:rFonts w:hint="default"/>
      </w:rPr>
    </w:lvl>
    <w:lvl w:ilvl="3">
      <w:start w:val="1"/>
      <w:numFmt w:val="decimal"/>
      <w:pStyle w:val="ListNumber4"/>
      <w:lvlText w:val="%1.%2.%3.%4"/>
      <w:lvlJc w:val="left"/>
      <w:pPr>
        <w:ind w:left="2268" w:hanging="737"/>
      </w:pPr>
      <w:rPr>
        <w:rFonts w:hint="default"/>
      </w:rPr>
    </w:lvl>
    <w:lvl w:ilvl="4">
      <w:start w:val="1"/>
      <w:numFmt w:val="none"/>
      <w:lvlText w:val=""/>
      <w:lvlJc w:val="left"/>
      <w:pPr>
        <w:ind w:left="1800" w:hanging="360"/>
      </w:pPr>
      <w:rPr>
        <w:rFonts w:hint="default"/>
      </w:rPr>
    </w:lvl>
    <w:lvl w:ilvl="5">
      <w:start w:val="1"/>
      <w:numFmt w:val="none"/>
      <w:lvlText w:val=""/>
      <w:lvlJc w:val="left"/>
      <w:pPr>
        <w:ind w:left="2160" w:hanging="360"/>
      </w:pPr>
      <w:rPr>
        <w:rFonts w:hint="default"/>
      </w:rPr>
    </w:lvl>
    <w:lvl w:ilvl="6">
      <w:start w:val="1"/>
      <w:numFmt w:val="none"/>
      <w:lvlText w:val=""/>
      <w:lvlJc w:val="left"/>
      <w:pPr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ind w:left="3240" w:hanging="360"/>
      </w:pPr>
      <w:rPr>
        <w:rFonts w:hint="default"/>
      </w:rPr>
    </w:lvl>
  </w:abstractNum>
  <w:abstractNum w:abstractNumId="19">
    <w:nsid w:val="25956E94"/>
    <w:multiLevelType w:val="hybridMultilevel"/>
    <w:tmpl w:val="9060257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9D45763"/>
    <w:multiLevelType w:val="hybridMultilevel"/>
    <w:tmpl w:val="320EBB7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A425B46"/>
    <w:multiLevelType w:val="hybridMultilevel"/>
    <w:tmpl w:val="E638B7DC"/>
    <w:lvl w:ilvl="0" w:tplc="2F88FD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E2F7E16"/>
    <w:multiLevelType w:val="hybridMultilevel"/>
    <w:tmpl w:val="CCA44C40"/>
    <w:lvl w:ilvl="0" w:tplc="2F88FD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24F3B9A"/>
    <w:multiLevelType w:val="hybridMultilevel"/>
    <w:tmpl w:val="39B65AA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3393463"/>
    <w:multiLevelType w:val="hybridMultilevel"/>
    <w:tmpl w:val="A55A184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76D6A03"/>
    <w:multiLevelType w:val="hybridMultilevel"/>
    <w:tmpl w:val="117E5674"/>
    <w:lvl w:ilvl="0" w:tplc="0C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1B73210"/>
    <w:multiLevelType w:val="multilevel"/>
    <w:tmpl w:val="9C90C164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pStyle w:val="ListBullet2"/>
      <w:lvlText w:val=""/>
      <w:lvlJc w:val="left"/>
      <w:pPr>
        <w:ind w:left="737" w:hanging="340"/>
      </w:pPr>
      <w:rPr>
        <w:rFonts w:ascii="Symbol" w:hAnsi="Symbol" w:hint="default"/>
      </w:rPr>
    </w:lvl>
    <w:lvl w:ilvl="2">
      <w:start w:val="1"/>
      <w:numFmt w:val="bullet"/>
      <w:pStyle w:val="ListBullet3"/>
      <w:lvlText w:val=""/>
      <w:lvlJc w:val="left"/>
      <w:pPr>
        <w:ind w:left="1134" w:hanging="340"/>
      </w:pPr>
      <w:rPr>
        <w:rFonts w:ascii="Wingdings" w:hAnsi="Wingdings" w:hint="default"/>
      </w:rPr>
    </w:lvl>
    <w:lvl w:ilvl="3">
      <w:start w:val="1"/>
      <w:numFmt w:val="bullet"/>
      <w:pStyle w:val="ListBullet4"/>
      <w:lvlText w:val="o"/>
      <w:lvlJc w:val="left"/>
      <w:pPr>
        <w:ind w:left="1531" w:hanging="397"/>
      </w:pPr>
      <w:rPr>
        <w:rFonts w:ascii="Courier New" w:hAnsi="Courier New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59CF1710"/>
    <w:multiLevelType w:val="multilevel"/>
    <w:tmpl w:val="835A880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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4">
      <w:start w:val="1"/>
      <w:numFmt w:val="none"/>
      <w:lvlText w:val=""/>
      <w:lvlJc w:val="left"/>
      <w:pPr>
        <w:ind w:left="1800" w:hanging="360"/>
      </w:pPr>
      <w:rPr>
        <w:rFonts w:hint="default"/>
      </w:rPr>
    </w:lvl>
    <w:lvl w:ilvl="5">
      <w:start w:val="1"/>
      <w:numFmt w:val="none"/>
      <w:lvlText w:val=""/>
      <w:lvlJc w:val="left"/>
      <w:pPr>
        <w:ind w:left="2160" w:hanging="360"/>
      </w:pPr>
      <w:rPr>
        <w:rFonts w:hint="default"/>
      </w:rPr>
    </w:lvl>
    <w:lvl w:ilvl="6">
      <w:start w:val="1"/>
      <w:numFmt w:val="none"/>
      <w:lvlText w:val=""/>
      <w:lvlJc w:val="left"/>
      <w:pPr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ind w:left="3240" w:hanging="360"/>
      </w:pPr>
      <w:rPr>
        <w:rFonts w:hint="default"/>
      </w:rPr>
    </w:lvl>
  </w:abstractNum>
  <w:abstractNum w:abstractNumId="28">
    <w:nsid w:val="5A495A47"/>
    <w:multiLevelType w:val="hybridMultilevel"/>
    <w:tmpl w:val="912E0C7A"/>
    <w:lvl w:ilvl="0" w:tplc="0C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B3E2114"/>
    <w:multiLevelType w:val="hybridMultilevel"/>
    <w:tmpl w:val="66401AC6"/>
    <w:lvl w:ilvl="0" w:tplc="0C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2253651"/>
    <w:multiLevelType w:val="hybridMultilevel"/>
    <w:tmpl w:val="66FA152A"/>
    <w:lvl w:ilvl="0" w:tplc="0C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6BE2999"/>
    <w:multiLevelType w:val="hybridMultilevel"/>
    <w:tmpl w:val="BE9A9BF0"/>
    <w:lvl w:ilvl="0" w:tplc="CC82115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8"/>
  </w:num>
  <w:num w:numId="12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</w:num>
  <w:num w:numId="14">
    <w:abstractNumId w:val="31"/>
  </w:num>
  <w:num w:numId="15">
    <w:abstractNumId w:val="13"/>
  </w:num>
  <w:num w:numId="16">
    <w:abstractNumId w:val="26"/>
  </w:num>
  <w:num w:numId="1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0"/>
  </w:num>
  <w:num w:numId="20">
    <w:abstractNumId w:val="15"/>
  </w:num>
  <w:num w:numId="21">
    <w:abstractNumId w:val="22"/>
  </w:num>
  <w:num w:numId="22">
    <w:abstractNumId w:val="21"/>
  </w:num>
  <w:num w:numId="23">
    <w:abstractNumId w:val="19"/>
  </w:num>
  <w:num w:numId="24">
    <w:abstractNumId w:val="16"/>
  </w:num>
  <w:num w:numId="25">
    <w:abstractNumId w:val="9"/>
  </w:num>
  <w:num w:numId="26">
    <w:abstractNumId w:val="24"/>
  </w:num>
  <w:num w:numId="27">
    <w:abstractNumId w:val="12"/>
  </w:num>
  <w:num w:numId="28">
    <w:abstractNumId w:val="25"/>
  </w:num>
  <w:num w:numId="29">
    <w:abstractNumId w:val="23"/>
  </w:num>
  <w:num w:numId="30">
    <w:abstractNumId w:val="29"/>
  </w:num>
  <w:num w:numId="31">
    <w:abstractNumId w:val="30"/>
  </w:num>
  <w:num w:numId="32">
    <w:abstractNumId w:val="10"/>
  </w:num>
  <w:num w:numId="33">
    <w:abstractNumId w:val="28"/>
  </w:num>
  <w:num w:numId="3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4915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AMO_XmlVersion" w:val="Empty"/>
  </w:docVars>
  <w:rsids>
    <w:rsidRoot w:val="00C10C19"/>
    <w:rsid w:val="00002721"/>
    <w:rsid w:val="00007E0C"/>
    <w:rsid w:val="00024E24"/>
    <w:rsid w:val="00034EAA"/>
    <w:rsid w:val="00073ADB"/>
    <w:rsid w:val="000861A6"/>
    <w:rsid w:val="000D7FD3"/>
    <w:rsid w:val="000E7E7B"/>
    <w:rsid w:val="000F3BA2"/>
    <w:rsid w:val="001175BF"/>
    <w:rsid w:val="00130923"/>
    <w:rsid w:val="001414F3"/>
    <w:rsid w:val="00143FCD"/>
    <w:rsid w:val="001A4C21"/>
    <w:rsid w:val="001B6467"/>
    <w:rsid w:val="001C48A7"/>
    <w:rsid w:val="00206911"/>
    <w:rsid w:val="00223EB1"/>
    <w:rsid w:val="00236917"/>
    <w:rsid w:val="00243D6B"/>
    <w:rsid w:val="00265298"/>
    <w:rsid w:val="002B06E6"/>
    <w:rsid w:val="002C3AA1"/>
    <w:rsid w:val="002D271F"/>
    <w:rsid w:val="002D2BB1"/>
    <w:rsid w:val="002D6386"/>
    <w:rsid w:val="002F1999"/>
    <w:rsid w:val="00305B35"/>
    <w:rsid w:val="003155A7"/>
    <w:rsid w:val="003166C5"/>
    <w:rsid w:val="003242B9"/>
    <w:rsid w:val="003753C7"/>
    <w:rsid w:val="003979FC"/>
    <w:rsid w:val="003D67FC"/>
    <w:rsid w:val="00406E5A"/>
    <w:rsid w:val="00455B34"/>
    <w:rsid w:val="00480370"/>
    <w:rsid w:val="00481F02"/>
    <w:rsid w:val="0048762C"/>
    <w:rsid w:val="004B256F"/>
    <w:rsid w:val="004F217A"/>
    <w:rsid w:val="005113B6"/>
    <w:rsid w:val="00531817"/>
    <w:rsid w:val="00560CA0"/>
    <w:rsid w:val="005624F3"/>
    <w:rsid w:val="005811EF"/>
    <w:rsid w:val="00586A1C"/>
    <w:rsid w:val="005B0878"/>
    <w:rsid w:val="005C15C0"/>
    <w:rsid w:val="00601421"/>
    <w:rsid w:val="00610654"/>
    <w:rsid w:val="006318B9"/>
    <w:rsid w:val="0067026C"/>
    <w:rsid w:val="006A3A16"/>
    <w:rsid w:val="006E2D49"/>
    <w:rsid w:val="007063F2"/>
    <w:rsid w:val="00723398"/>
    <w:rsid w:val="007468FC"/>
    <w:rsid w:val="00792CA3"/>
    <w:rsid w:val="007B2FDD"/>
    <w:rsid w:val="007D58FB"/>
    <w:rsid w:val="00832FB2"/>
    <w:rsid w:val="0083468A"/>
    <w:rsid w:val="00842D43"/>
    <w:rsid w:val="00856D1C"/>
    <w:rsid w:val="00876AC0"/>
    <w:rsid w:val="008E414C"/>
    <w:rsid w:val="00903408"/>
    <w:rsid w:val="00905AD9"/>
    <w:rsid w:val="009116EA"/>
    <w:rsid w:val="00933671"/>
    <w:rsid w:val="00972BF7"/>
    <w:rsid w:val="00972DD5"/>
    <w:rsid w:val="00984879"/>
    <w:rsid w:val="00985632"/>
    <w:rsid w:val="00990C0F"/>
    <w:rsid w:val="00991B63"/>
    <w:rsid w:val="009B2428"/>
    <w:rsid w:val="009B5CB7"/>
    <w:rsid w:val="00A31242"/>
    <w:rsid w:val="00A475CB"/>
    <w:rsid w:val="00A52530"/>
    <w:rsid w:val="00A551BF"/>
    <w:rsid w:val="00A66052"/>
    <w:rsid w:val="00A70524"/>
    <w:rsid w:val="00A73406"/>
    <w:rsid w:val="00A76199"/>
    <w:rsid w:val="00A87AF0"/>
    <w:rsid w:val="00AC65DA"/>
    <w:rsid w:val="00AD09E4"/>
    <w:rsid w:val="00AD0E32"/>
    <w:rsid w:val="00AF1737"/>
    <w:rsid w:val="00B13023"/>
    <w:rsid w:val="00B2722A"/>
    <w:rsid w:val="00B618BA"/>
    <w:rsid w:val="00B82137"/>
    <w:rsid w:val="00BA282D"/>
    <w:rsid w:val="00BA4D57"/>
    <w:rsid w:val="00BB2551"/>
    <w:rsid w:val="00BB6260"/>
    <w:rsid w:val="00C05E74"/>
    <w:rsid w:val="00C10C19"/>
    <w:rsid w:val="00C143B8"/>
    <w:rsid w:val="00C17D02"/>
    <w:rsid w:val="00C31A45"/>
    <w:rsid w:val="00C5649C"/>
    <w:rsid w:val="00C75486"/>
    <w:rsid w:val="00C8202C"/>
    <w:rsid w:val="00C91576"/>
    <w:rsid w:val="00C92A5B"/>
    <w:rsid w:val="00C94C21"/>
    <w:rsid w:val="00CA46EC"/>
    <w:rsid w:val="00D05B29"/>
    <w:rsid w:val="00D1394D"/>
    <w:rsid w:val="00D27C2D"/>
    <w:rsid w:val="00D47740"/>
    <w:rsid w:val="00D812B9"/>
    <w:rsid w:val="00D903FD"/>
    <w:rsid w:val="00D94BC5"/>
    <w:rsid w:val="00D96C08"/>
    <w:rsid w:val="00DC3052"/>
    <w:rsid w:val="00DF46C4"/>
    <w:rsid w:val="00DF4CA3"/>
    <w:rsid w:val="00E02515"/>
    <w:rsid w:val="00E1604B"/>
    <w:rsid w:val="00E57E13"/>
    <w:rsid w:val="00EC78E7"/>
    <w:rsid w:val="00ED43D2"/>
    <w:rsid w:val="00EE0BCF"/>
    <w:rsid w:val="00EE3B8C"/>
    <w:rsid w:val="00EF4A38"/>
    <w:rsid w:val="00EF5845"/>
    <w:rsid w:val="00F11B8F"/>
    <w:rsid w:val="00F47193"/>
    <w:rsid w:val="00F74011"/>
    <w:rsid w:val="00F80CFC"/>
    <w:rsid w:val="00F80DCB"/>
    <w:rsid w:val="00FB1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9153"/>
    <o:shapelayout v:ext="edit">
      <o:idmap v:ext="edit" data="1"/>
    </o:shapelayout>
  </w:shapeDefaults>
  <w:decimalSymbol w:val="."/>
  <w:listSeparator w:val=","/>
  <w14:docId w14:val="0ECA2A2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65DA"/>
  </w:style>
  <w:style w:type="paragraph" w:styleId="Heading1">
    <w:name w:val="heading 1"/>
    <w:basedOn w:val="Normal"/>
    <w:next w:val="Normal"/>
    <w:link w:val="Heading1Char"/>
    <w:uiPriority w:val="9"/>
    <w:qFormat/>
    <w:rsid w:val="002C3AA1"/>
    <w:pPr>
      <w:spacing w:after="240" w:line="240" w:lineRule="auto"/>
      <w:contextualSpacing/>
      <w:outlineLvl w:val="0"/>
    </w:pPr>
    <w:rPr>
      <w:rFonts w:ascii="Calibri" w:eastAsiaTheme="majorEastAsia" w:hAnsi="Calibri" w:cstheme="majorBidi"/>
      <w:b/>
      <w:bCs/>
      <w:color w:val="522761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1242"/>
    <w:pPr>
      <w:spacing w:before="200" w:after="0"/>
      <w:outlineLvl w:val="1"/>
    </w:pPr>
    <w:rPr>
      <w:rFonts w:ascii="Calibri" w:eastAsiaTheme="majorEastAsia" w:hAnsi="Calibri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6467"/>
    <w:pPr>
      <w:spacing w:before="200" w:after="0"/>
      <w:outlineLvl w:val="2"/>
    </w:pPr>
    <w:rPr>
      <w:rFonts w:ascii="Calibri" w:eastAsiaTheme="majorEastAsia" w:hAnsi="Calibr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36917"/>
    <w:pPr>
      <w:spacing w:before="200" w:after="0"/>
      <w:outlineLvl w:val="3"/>
    </w:pPr>
    <w:rPr>
      <w:rFonts w:ascii="Calibri" w:eastAsiaTheme="majorEastAsia" w:hAnsi="Calibr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B6467"/>
    <w:pPr>
      <w:spacing w:before="200" w:after="0"/>
      <w:outlineLvl w:val="4"/>
    </w:pPr>
    <w:rPr>
      <w:rFonts w:ascii="Calibri" w:eastAsiaTheme="majorEastAsia" w:hAnsi="Calibri" w:cstheme="majorBidi"/>
      <w:b/>
      <w:bCs/>
      <w:color w:val="757575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33671"/>
    <w:pPr>
      <w:spacing w:before="200" w:after="0"/>
      <w:outlineLvl w:val="5"/>
    </w:pPr>
    <w:rPr>
      <w:rFonts w:ascii="Calibri" w:eastAsiaTheme="majorEastAsia" w:hAnsi="Calibri" w:cstheme="majorBidi"/>
      <w:b/>
      <w:bCs/>
      <w:i/>
      <w:iCs/>
      <w:color w:val="75757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65DA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65DA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65DA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AC65DA"/>
    <w:rPr>
      <w:b/>
      <w:bCs/>
    </w:rPr>
  </w:style>
  <w:style w:type="character" w:styleId="Emphasis">
    <w:name w:val="Emphasis"/>
    <w:uiPriority w:val="20"/>
    <w:qFormat/>
    <w:rsid w:val="00AC65DA"/>
    <w:rPr>
      <w:b/>
      <w:bCs/>
      <w:i/>
      <w:iCs/>
      <w:spacing w:val="10"/>
      <w:bdr w:val="none" w:sz="0" w:space="0" w:color="auto"/>
      <w:shd w:val="clear" w:color="auto" w:fill="auto"/>
    </w:rPr>
  </w:style>
  <w:style w:type="character" w:styleId="BookTitle">
    <w:name w:val="Book Title"/>
    <w:uiPriority w:val="33"/>
    <w:qFormat/>
    <w:rsid w:val="009116EA"/>
    <w:rPr>
      <w:i/>
      <w:iCs/>
      <w:caps w:val="0"/>
      <w:smallCaps w:val="0"/>
      <w:spacing w:val="5"/>
    </w:rPr>
  </w:style>
  <w:style w:type="character" w:styleId="Hyperlink">
    <w:name w:val="Hyperlink"/>
    <w:basedOn w:val="DefaultParagraphFont"/>
    <w:unhideWhenUsed/>
    <w:rsid w:val="00C10C19"/>
    <w:rPr>
      <w:color w:val="165788" w:themeColor="hyperlink"/>
      <w:u w:val="single"/>
    </w:rPr>
  </w:style>
  <w:style w:type="paragraph" w:styleId="Quote">
    <w:name w:val="Quote"/>
    <w:basedOn w:val="Normal"/>
    <w:next w:val="Normal"/>
    <w:link w:val="QuoteChar"/>
    <w:uiPriority w:val="29"/>
    <w:qFormat/>
    <w:rsid w:val="00C05E74"/>
    <w:pPr>
      <w:spacing w:after="120"/>
      <w:ind w:left="369" w:right="369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05E74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2C3AA1"/>
    <w:rPr>
      <w:rFonts w:ascii="Calibri" w:eastAsiaTheme="majorEastAsia" w:hAnsi="Calibri" w:cstheme="majorBidi"/>
      <w:b/>
      <w:bCs/>
      <w:color w:val="522761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31242"/>
    <w:rPr>
      <w:rFonts w:ascii="Calibri" w:eastAsiaTheme="majorEastAsia" w:hAnsi="Calibri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B6467"/>
    <w:rPr>
      <w:rFonts w:ascii="Calibri" w:eastAsiaTheme="majorEastAsia" w:hAnsi="Calibr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236917"/>
    <w:rPr>
      <w:rFonts w:ascii="Calibri" w:eastAsiaTheme="majorEastAsia" w:hAnsi="Calibr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1B6467"/>
    <w:rPr>
      <w:rFonts w:ascii="Calibri" w:eastAsiaTheme="majorEastAsia" w:hAnsi="Calibri" w:cstheme="majorBidi"/>
      <w:b/>
      <w:bCs/>
      <w:color w:val="757575"/>
    </w:rPr>
  </w:style>
  <w:style w:type="character" w:customStyle="1" w:styleId="Heading6Char">
    <w:name w:val="Heading 6 Char"/>
    <w:basedOn w:val="DefaultParagraphFont"/>
    <w:link w:val="Heading6"/>
    <w:uiPriority w:val="9"/>
    <w:rsid w:val="00933671"/>
    <w:rPr>
      <w:rFonts w:ascii="Calibri" w:eastAsiaTheme="majorEastAsia" w:hAnsi="Calibri" w:cstheme="majorBidi"/>
      <w:b/>
      <w:bCs/>
      <w:i/>
      <w:iCs/>
      <w:color w:val="757575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65DA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65DA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65DA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1604B"/>
    <w:pPr>
      <w:spacing w:before="480" w:after="120" w:line="240" w:lineRule="auto"/>
      <w:contextualSpacing/>
    </w:pPr>
    <w:rPr>
      <w:rFonts w:ascii="Calibri" w:eastAsiaTheme="majorEastAsia" w:hAnsi="Calibri" w:cstheme="majorBidi"/>
      <w:b/>
      <w:color w:val="522761"/>
      <w:spacing w:val="5"/>
      <w:sz w:val="6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1604B"/>
    <w:rPr>
      <w:rFonts w:ascii="Calibri" w:eastAsiaTheme="majorEastAsia" w:hAnsi="Calibri" w:cstheme="majorBidi"/>
      <w:b/>
      <w:color w:val="522761"/>
      <w:spacing w:val="5"/>
      <w:sz w:val="60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0CFC"/>
    <w:pPr>
      <w:spacing w:after="240"/>
    </w:pPr>
    <w:rPr>
      <w:rFonts w:ascii="Calibri" w:eastAsiaTheme="majorEastAsia" w:hAnsi="Calibri" w:cstheme="majorBidi"/>
      <w:b/>
      <w:iCs/>
      <w:color w:val="522761"/>
      <w:spacing w:val="13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80CFC"/>
    <w:rPr>
      <w:rFonts w:ascii="Calibri" w:eastAsiaTheme="majorEastAsia" w:hAnsi="Calibri" w:cstheme="majorBidi"/>
      <w:b/>
      <w:iCs/>
      <w:color w:val="522761"/>
      <w:spacing w:val="13"/>
      <w:sz w:val="40"/>
      <w:szCs w:val="24"/>
    </w:rPr>
  </w:style>
  <w:style w:type="paragraph" w:styleId="NoSpacing">
    <w:name w:val="No Spacing"/>
    <w:basedOn w:val="Normal"/>
    <w:link w:val="NoSpacingChar"/>
    <w:uiPriority w:val="1"/>
    <w:qFormat/>
    <w:rsid w:val="00AC65DA"/>
    <w:pPr>
      <w:spacing w:after="0" w:line="240" w:lineRule="auto"/>
    </w:pPr>
  </w:style>
  <w:style w:type="paragraph" w:styleId="ListParagraph">
    <w:name w:val="List Paragraph"/>
    <w:basedOn w:val="Normal"/>
    <w:uiPriority w:val="34"/>
    <w:rsid w:val="00AC65DA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65DA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65DA"/>
    <w:rPr>
      <w:b/>
      <w:bCs/>
      <w:i/>
      <w:iCs/>
    </w:rPr>
  </w:style>
  <w:style w:type="character" w:styleId="SubtleEmphasis">
    <w:name w:val="Subtle Emphasis"/>
    <w:uiPriority w:val="19"/>
    <w:qFormat/>
    <w:rsid w:val="00AC65DA"/>
    <w:rPr>
      <w:i/>
      <w:iCs/>
    </w:rPr>
  </w:style>
  <w:style w:type="character" w:styleId="IntenseEmphasis">
    <w:name w:val="Intense Emphasis"/>
    <w:uiPriority w:val="21"/>
    <w:qFormat/>
    <w:rsid w:val="00AC65DA"/>
    <w:rPr>
      <w:b/>
      <w:bCs/>
    </w:rPr>
  </w:style>
  <w:style w:type="character" w:styleId="SubtleReference">
    <w:name w:val="Subtle Reference"/>
    <w:uiPriority w:val="31"/>
    <w:qFormat/>
    <w:rsid w:val="00AC65DA"/>
    <w:rPr>
      <w:smallCaps/>
    </w:rPr>
  </w:style>
  <w:style w:type="character" w:styleId="IntenseReference">
    <w:name w:val="Intense Reference"/>
    <w:uiPriority w:val="32"/>
    <w:qFormat/>
    <w:rsid w:val="00AC65DA"/>
    <w:rPr>
      <w:smallCaps/>
      <w:spacing w:val="5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C65DA"/>
    <w:pPr>
      <w:outlineLvl w:val="9"/>
    </w:pPr>
    <w:rPr>
      <w:lang w:bidi="en-US"/>
    </w:rPr>
  </w:style>
  <w:style w:type="paragraph" w:styleId="ListNumber">
    <w:name w:val="List Number"/>
    <w:basedOn w:val="Normal"/>
    <w:uiPriority w:val="99"/>
    <w:unhideWhenUsed/>
    <w:rsid w:val="00FB10CB"/>
    <w:pPr>
      <w:numPr>
        <w:numId w:val="11"/>
      </w:numPr>
      <w:spacing w:after="120"/>
      <w:ind w:left="369" w:hanging="369"/>
      <w:contextualSpacing/>
    </w:pPr>
  </w:style>
  <w:style w:type="paragraph" w:styleId="ListNumber2">
    <w:name w:val="List Number 2"/>
    <w:basedOn w:val="Normal"/>
    <w:uiPriority w:val="99"/>
    <w:unhideWhenUsed/>
    <w:rsid w:val="00985632"/>
    <w:pPr>
      <w:numPr>
        <w:ilvl w:val="1"/>
        <w:numId w:val="11"/>
      </w:numPr>
      <w:tabs>
        <w:tab w:val="left" w:pos="1134"/>
      </w:tabs>
      <w:spacing w:after="120"/>
      <w:ind w:left="936" w:hanging="567"/>
      <w:contextualSpacing/>
    </w:pPr>
  </w:style>
  <w:style w:type="paragraph" w:styleId="ListNumber3">
    <w:name w:val="List Number 3"/>
    <w:basedOn w:val="Normal"/>
    <w:uiPriority w:val="99"/>
    <w:unhideWhenUsed/>
    <w:rsid w:val="00985632"/>
    <w:pPr>
      <w:numPr>
        <w:ilvl w:val="2"/>
        <w:numId w:val="11"/>
      </w:numPr>
      <w:spacing w:after="120"/>
      <w:ind w:left="1701" w:hanging="765"/>
      <w:contextualSpacing/>
    </w:pPr>
  </w:style>
  <w:style w:type="paragraph" w:styleId="ListNumber4">
    <w:name w:val="List Number 4"/>
    <w:basedOn w:val="Normal"/>
    <w:uiPriority w:val="99"/>
    <w:unhideWhenUsed/>
    <w:rsid w:val="00406E5A"/>
    <w:pPr>
      <w:numPr>
        <w:ilvl w:val="3"/>
        <w:numId w:val="11"/>
      </w:numPr>
      <w:spacing w:after="120"/>
      <w:ind w:left="2637" w:hanging="936"/>
      <w:contextualSpacing/>
    </w:pPr>
  </w:style>
  <w:style w:type="paragraph" w:styleId="ListBullet">
    <w:name w:val="List Bullet"/>
    <w:basedOn w:val="Normal"/>
    <w:uiPriority w:val="99"/>
    <w:unhideWhenUsed/>
    <w:rsid w:val="00CA46EC"/>
    <w:pPr>
      <w:numPr>
        <w:numId w:val="16"/>
      </w:numPr>
      <w:spacing w:after="120"/>
      <w:ind w:left="369" w:hanging="369"/>
      <w:contextualSpacing/>
    </w:pPr>
  </w:style>
  <w:style w:type="paragraph" w:styleId="ListBullet2">
    <w:name w:val="List Bullet 2"/>
    <w:basedOn w:val="Normal"/>
    <w:uiPriority w:val="99"/>
    <w:unhideWhenUsed/>
    <w:rsid w:val="00CA46EC"/>
    <w:pPr>
      <w:numPr>
        <w:ilvl w:val="1"/>
        <w:numId w:val="16"/>
      </w:numPr>
      <w:spacing w:after="120"/>
      <w:ind w:left="766" w:hanging="369"/>
      <w:contextualSpacing/>
    </w:pPr>
  </w:style>
  <w:style w:type="paragraph" w:styleId="ListBullet3">
    <w:name w:val="List Bullet 3"/>
    <w:basedOn w:val="Normal"/>
    <w:uiPriority w:val="99"/>
    <w:unhideWhenUsed/>
    <w:rsid w:val="00CA46EC"/>
    <w:pPr>
      <w:numPr>
        <w:ilvl w:val="2"/>
        <w:numId w:val="16"/>
      </w:numPr>
      <w:spacing w:after="120"/>
      <w:ind w:left="1163" w:hanging="369"/>
      <w:contextualSpacing/>
    </w:pPr>
  </w:style>
  <w:style w:type="paragraph" w:styleId="ListBullet4">
    <w:name w:val="List Bullet 4"/>
    <w:basedOn w:val="Normal"/>
    <w:uiPriority w:val="99"/>
    <w:unhideWhenUsed/>
    <w:rsid w:val="00CA46EC"/>
    <w:pPr>
      <w:numPr>
        <w:ilvl w:val="3"/>
        <w:numId w:val="16"/>
      </w:numPr>
      <w:spacing w:after="120"/>
      <w:ind w:left="1503" w:hanging="369"/>
      <w:contextualSpacing/>
    </w:pPr>
  </w:style>
  <w:style w:type="table" w:styleId="TableGrid">
    <w:name w:val="Table Grid"/>
    <w:basedOn w:val="TableNormal"/>
    <w:uiPriority w:val="59"/>
    <w:rsid w:val="00792C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DEEWRTable">
    <w:name w:val="DEEWR Table"/>
    <w:basedOn w:val="TableNormal"/>
    <w:uiPriority w:val="99"/>
    <w:rsid w:val="00BA4D57"/>
    <w:pPr>
      <w:spacing w:after="0" w:line="240" w:lineRule="auto"/>
    </w:pPr>
    <w:rPr>
      <w:color w:val="000000" w:themeColor="text1"/>
      <w:sz w:val="20"/>
    </w:rPr>
    <w:tblPr>
      <w:tblStyleRowBandSize w:val="1"/>
      <w:tblBorders>
        <w:bottom w:val="single" w:sz="4" w:space="0" w:color="auto"/>
      </w:tblBorders>
    </w:tblPr>
    <w:trPr>
      <w:cantSplit/>
    </w:trPr>
    <w:tblStylePr w:type="firstRow">
      <w:pPr>
        <w:wordWrap/>
        <w:ind w:leftChars="0" w:left="0" w:rightChars="0" w:right="0"/>
        <w:jc w:val="left"/>
      </w:pPr>
      <w:rPr>
        <w:rFonts w:asciiTheme="minorHAnsi" w:hAnsiTheme="minorHAnsi"/>
        <w:b/>
        <w:color w:val="FFFFFF" w:themeColor="background2"/>
        <w:sz w:val="20"/>
      </w:rPr>
      <w:tblPr/>
      <w:tcPr>
        <w:shd w:val="clear" w:color="auto" w:fill="522761"/>
      </w:tcPr>
    </w:tblStylePr>
    <w:tblStylePr w:type="firstCol">
      <w:pPr>
        <w:jc w:val="left"/>
      </w:pPr>
      <w:rPr>
        <w:b/>
      </w:rPr>
    </w:tblStylePr>
  </w:style>
  <w:style w:type="paragraph" w:customStyle="1" w:styleId="Default">
    <w:name w:val="Default"/>
    <w:rsid w:val="00130923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Calibri"/>
      <w:color w:val="000000"/>
      <w:sz w:val="24"/>
      <w:szCs w:val="24"/>
      <w:lang w:eastAsia="en-AU"/>
    </w:rPr>
  </w:style>
  <w:style w:type="paragraph" w:styleId="BodyText">
    <w:name w:val="Body Text"/>
    <w:basedOn w:val="Normal"/>
    <w:link w:val="BodyTextChar"/>
    <w:rsid w:val="00130923"/>
    <w:pPr>
      <w:spacing w:after="120" w:line="240" w:lineRule="auto"/>
    </w:pPr>
    <w:rPr>
      <w:rFonts w:eastAsia="Times New Roman" w:cs="Times New Roman"/>
      <w:szCs w:val="24"/>
      <w:lang w:eastAsia="en-AU"/>
    </w:rPr>
  </w:style>
  <w:style w:type="character" w:customStyle="1" w:styleId="BodyTextChar">
    <w:name w:val="Body Text Char"/>
    <w:basedOn w:val="DefaultParagraphFont"/>
    <w:link w:val="BodyText"/>
    <w:rsid w:val="00130923"/>
    <w:rPr>
      <w:rFonts w:eastAsia="Times New Roman" w:cs="Times New Roman"/>
      <w:szCs w:val="24"/>
      <w:lang w:eastAsia="en-AU"/>
    </w:rPr>
  </w:style>
  <w:style w:type="paragraph" w:customStyle="1" w:styleId="numberedpara">
    <w:name w:val="numbered para"/>
    <w:basedOn w:val="Normal"/>
    <w:rsid w:val="00130923"/>
    <w:pPr>
      <w:numPr>
        <w:numId w:val="18"/>
      </w:numPr>
      <w:spacing w:after="0" w:line="240" w:lineRule="auto"/>
    </w:pPr>
    <w:rPr>
      <w:rFonts w:ascii="Calibri" w:eastAsiaTheme="minorHAnsi" w:hAnsi="Calibri" w:cs="Calibri"/>
      <w:lang w:eastAsia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09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0923"/>
    <w:rPr>
      <w:rFonts w:ascii="Tahoma" w:hAnsi="Tahoma" w:cs="Tahoma"/>
      <w:sz w:val="16"/>
      <w:szCs w:val="16"/>
    </w:rPr>
  </w:style>
  <w:style w:type="character" w:customStyle="1" w:styleId="NoSpacingChar">
    <w:name w:val="No Spacing Char"/>
    <w:basedOn w:val="DefaultParagraphFont"/>
    <w:link w:val="NoSpacing"/>
    <w:uiPriority w:val="1"/>
    <w:rsid w:val="00130923"/>
  </w:style>
  <w:style w:type="paragraph" w:styleId="Header">
    <w:name w:val="header"/>
    <w:basedOn w:val="Normal"/>
    <w:link w:val="HeaderChar"/>
    <w:uiPriority w:val="99"/>
    <w:unhideWhenUsed/>
    <w:rsid w:val="001309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0923"/>
  </w:style>
  <w:style w:type="paragraph" w:styleId="Footer">
    <w:name w:val="footer"/>
    <w:basedOn w:val="Normal"/>
    <w:link w:val="FooterChar"/>
    <w:uiPriority w:val="99"/>
    <w:unhideWhenUsed/>
    <w:rsid w:val="001309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0923"/>
  </w:style>
  <w:style w:type="paragraph" w:styleId="TOC1">
    <w:name w:val="toc 1"/>
    <w:basedOn w:val="Normal"/>
    <w:next w:val="Normal"/>
    <w:autoRedefine/>
    <w:uiPriority w:val="39"/>
    <w:unhideWhenUsed/>
    <w:rsid w:val="00EF4A3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F4A3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F4A38"/>
    <w:pPr>
      <w:spacing w:after="100"/>
      <w:ind w:left="440"/>
    </w:pPr>
  </w:style>
  <w:style w:type="paragraph" w:styleId="Caption">
    <w:name w:val="caption"/>
    <w:basedOn w:val="Heading4"/>
    <w:next w:val="Normal"/>
    <w:uiPriority w:val="35"/>
    <w:unhideWhenUsed/>
    <w:rsid w:val="00B2722A"/>
    <w:rPr>
      <w:i w:val="0"/>
    </w:rPr>
  </w:style>
  <w:style w:type="paragraph" w:customStyle="1" w:styleId="Source">
    <w:name w:val="Source"/>
    <w:basedOn w:val="Normal"/>
    <w:qFormat/>
    <w:rsid w:val="00B2722A"/>
    <w:rPr>
      <w:rFonts w:cstheme="minorHAnsi"/>
      <w:b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BA282D"/>
    <w:rPr>
      <w:color w:val="808080"/>
    </w:rPr>
  </w:style>
  <w:style w:type="paragraph" w:customStyle="1" w:styleId="DeleteText">
    <w:name w:val="Delete Text"/>
    <w:basedOn w:val="Normal"/>
    <w:qFormat/>
    <w:rsid w:val="00F74011"/>
    <w:rPr>
      <w:color w:val="7030A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65DA"/>
  </w:style>
  <w:style w:type="paragraph" w:styleId="Heading1">
    <w:name w:val="heading 1"/>
    <w:basedOn w:val="Normal"/>
    <w:next w:val="Normal"/>
    <w:link w:val="Heading1Char"/>
    <w:uiPriority w:val="9"/>
    <w:qFormat/>
    <w:rsid w:val="002C3AA1"/>
    <w:pPr>
      <w:spacing w:after="240" w:line="240" w:lineRule="auto"/>
      <w:contextualSpacing/>
      <w:outlineLvl w:val="0"/>
    </w:pPr>
    <w:rPr>
      <w:rFonts w:ascii="Calibri" w:eastAsiaTheme="majorEastAsia" w:hAnsi="Calibri" w:cstheme="majorBidi"/>
      <w:b/>
      <w:bCs/>
      <w:color w:val="522761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1242"/>
    <w:pPr>
      <w:spacing w:before="200" w:after="0"/>
      <w:outlineLvl w:val="1"/>
    </w:pPr>
    <w:rPr>
      <w:rFonts w:ascii="Calibri" w:eastAsiaTheme="majorEastAsia" w:hAnsi="Calibri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6467"/>
    <w:pPr>
      <w:spacing w:before="200" w:after="0"/>
      <w:outlineLvl w:val="2"/>
    </w:pPr>
    <w:rPr>
      <w:rFonts w:ascii="Calibri" w:eastAsiaTheme="majorEastAsia" w:hAnsi="Calibr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36917"/>
    <w:pPr>
      <w:spacing w:before="200" w:after="0"/>
      <w:outlineLvl w:val="3"/>
    </w:pPr>
    <w:rPr>
      <w:rFonts w:ascii="Calibri" w:eastAsiaTheme="majorEastAsia" w:hAnsi="Calibr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B6467"/>
    <w:pPr>
      <w:spacing w:before="200" w:after="0"/>
      <w:outlineLvl w:val="4"/>
    </w:pPr>
    <w:rPr>
      <w:rFonts w:ascii="Calibri" w:eastAsiaTheme="majorEastAsia" w:hAnsi="Calibri" w:cstheme="majorBidi"/>
      <w:b/>
      <w:bCs/>
      <w:color w:val="757575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33671"/>
    <w:pPr>
      <w:spacing w:before="200" w:after="0"/>
      <w:outlineLvl w:val="5"/>
    </w:pPr>
    <w:rPr>
      <w:rFonts w:ascii="Calibri" w:eastAsiaTheme="majorEastAsia" w:hAnsi="Calibri" w:cstheme="majorBidi"/>
      <w:b/>
      <w:bCs/>
      <w:i/>
      <w:iCs/>
      <w:color w:val="75757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65DA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65DA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65DA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AC65DA"/>
    <w:rPr>
      <w:b/>
      <w:bCs/>
    </w:rPr>
  </w:style>
  <w:style w:type="character" w:styleId="Emphasis">
    <w:name w:val="Emphasis"/>
    <w:uiPriority w:val="20"/>
    <w:qFormat/>
    <w:rsid w:val="00AC65DA"/>
    <w:rPr>
      <w:b/>
      <w:bCs/>
      <w:i/>
      <w:iCs/>
      <w:spacing w:val="10"/>
      <w:bdr w:val="none" w:sz="0" w:space="0" w:color="auto"/>
      <w:shd w:val="clear" w:color="auto" w:fill="auto"/>
    </w:rPr>
  </w:style>
  <w:style w:type="character" w:styleId="BookTitle">
    <w:name w:val="Book Title"/>
    <w:uiPriority w:val="33"/>
    <w:qFormat/>
    <w:rsid w:val="009116EA"/>
    <w:rPr>
      <w:i/>
      <w:iCs/>
      <w:caps w:val="0"/>
      <w:smallCaps w:val="0"/>
      <w:spacing w:val="5"/>
    </w:rPr>
  </w:style>
  <w:style w:type="character" w:styleId="Hyperlink">
    <w:name w:val="Hyperlink"/>
    <w:basedOn w:val="DefaultParagraphFont"/>
    <w:unhideWhenUsed/>
    <w:rsid w:val="00C10C19"/>
    <w:rPr>
      <w:color w:val="165788" w:themeColor="hyperlink"/>
      <w:u w:val="single"/>
    </w:rPr>
  </w:style>
  <w:style w:type="paragraph" w:styleId="Quote">
    <w:name w:val="Quote"/>
    <w:basedOn w:val="Normal"/>
    <w:next w:val="Normal"/>
    <w:link w:val="QuoteChar"/>
    <w:uiPriority w:val="29"/>
    <w:qFormat/>
    <w:rsid w:val="00C05E74"/>
    <w:pPr>
      <w:spacing w:after="120"/>
      <w:ind w:left="369" w:right="369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05E74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2C3AA1"/>
    <w:rPr>
      <w:rFonts w:ascii="Calibri" w:eastAsiaTheme="majorEastAsia" w:hAnsi="Calibri" w:cstheme="majorBidi"/>
      <w:b/>
      <w:bCs/>
      <w:color w:val="522761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31242"/>
    <w:rPr>
      <w:rFonts w:ascii="Calibri" w:eastAsiaTheme="majorEastAsia" w:hAnsi="Calibri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B6467"/>
    <w:rPr>
      <w:rFonts w:ascii="Calibri" w:eastAsiaTheme="majorEastAsia" w:hAnsi="Calibr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236917"/>
    <w:rPr>
      <w:rFonts w:ascii="Calibri" w:eastAsiaTheme="majorEastAsia" w:hAnsi="Calibr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1B6467"/>
    <w:rPr>
      <w:rFonts w:ascii="Calibri" w:eastAsiaTheme="majorEastAsia" w:hAnsi="Calibri" w:cstheme="majorBidi"/>
      <w:b/>
      <w:bCs/>
      <w:color w:val="757575"/>
    </w:rPr>
  </w:style>
  <w:style w:type="character" w:customStyle="1" w:styleId="Heading6Char">
    <w:name w:val="Heading 6 Char"/>
    <w:basedOn w:val="DefaultParagraphFont"/>
    <w:link w:val="Heading6"/>
    <w:uiPriority w:val="9"/>
    <w:rsid w:val="00933671"/>
    <w:rPr>
      <w:rFonts w:ascii="Calibri" w:eastAsiaTheme="majorEastAsia" w:hAnsi="Calibri" w:cstheme="majorBidi"/>
      <w:b/>
      <w:bCs/>
      <w:i/>
      <w:iCs/>
      <w:color w:val="757575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65DA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65DA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65DA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1604B"/>
    <w:pPr>
      <w:spacing w:before="480" w:after="120" w:line="240" w:lineRule="auto"/>
      <w:contextualSpacing/>
    </w:pPr>
    <w:rPr>
      <w:rFonts w:ascii="Calibri" w:eastAsiaTheme="majorEastAsia" w:hAnsi="Calibri" w:cstheme="majorBidi"/>
      <w:b/>
      <w:color w:val="522761"/>
      <w:spacing w:val="5"/>
      <w:sz w:val="6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1604B"/>
    <w:rPr>
      <w:rFonts w:ascii="Calibri" w:eastAsiaTheme="majorEastAsia" w:hAnsi="Calibri" w:cstheme="majorBidi"/>
      <w:b/>
      <w:color w:val="522761"/>
      <w:spacing w:val="5"/>
      <w:sz w:val="60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0CFC"/>
    <w:pPr>
      <w:spacing w:after="240"/>
    </w:pPr>
    <w:rPr>
      <w:rFonts w:ascii="Calibri" w:eastAsiaTheme="majorEastAsia" w:hAnsi="Calibri" w:cstheme="majorBidi"/>
      <w:b/>
      <w:iCs/>
      <w:color w:val="522761"/>
      <w:spacing w:val="13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80CFC"/>
    <w:rPr>
      <w:rFonts w:ascii="Calibri" w:eastAsiaTheme="majorEastAsia" w:hAnsi="Calibri" w:cstheme="majorBidi"/>
      <w:b/>
      <w:iCs/>
      <w:color w:val="522761"/>
      <w:spacing w:val="13"/>
      <w:sz w:val="40"/>
      <w:szCs w:val="24"/>
    </w:rPr>
  </w:style>
  <w:style w:type="paragraph" w:styleId="NoSpacing">
    <w:name w:val="No Spacing"/>
    <w:basedOn w:val="Normal"/>
    <w:link w:val="NoSpacingChar"/>
    <w:uiPriority w:val="1"/>
    <w:qFormat/>
    <w:rsid w:val="00AC65DA"/>
    <w:pPr>
      <w:spacing w:after="0" w:line="240" w:lineRule="auto"/>
    </w:pPr>
  </w:style>
  <w:style w:type="paragraph" w:styleId="ListParagraph">
    <w:name w:val="List Paragraph"/>
    <w:basedOn w:val="Normal"/>
    <w:uiPriority w:val="34"/>
    <w:rsid w:val="00AC65DA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65DA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65DA"/>
    <w:rPr>
      <w:b/>
      <w:bCs/>
      <w:i/>
      <w:iCs/>
    </w:rPr>
  </w:style>
  <w:style w:type="character" w:styleId="SubtleEmphasis">
    <w:name w:val="Subtle Emphasis"/>
    <w:uiPriority w:val="19"/>
    <w:qFormat/>
    <w:rsid w:val="00AC65DA"/>
    <w:rPr>
      <w:i/>
      <w:iCs/>
    </w:rPr>
  </w:style>
  <w:style w:type="character" w:styleId="IntenseEmphasis">
    <w:name w:val="Intense Emphasis"/>
    <w:uiPriority w:val="21"/>
    <w:qFormat/>
    <w:rsid w:val="00AC65DA"/>
    <w:rPr>
      <w:b/>
      <w:bCs/>
    </w:rPr>
  </w:style>
  <w:style w:type="character" w:styleId="SubtleReference">
    <w:name w:val="Subtle Reference"/>
    <w:uiPriority w:val="31"/>
    <w:qFormat/>
    <w:rsid w:val="00AC65DA"/>
    <w:rPr>
      <w:smallCaps/>
    </w:rPr>
  </w:style>
  <w:style w:type="character" w:styleId="IntenseReference">
    <w:name w:val="Intense Reference"/>
    <w:uiPriority w:val="32"/>
    <w:qFormat/>
    <w:rsid w:val="00AC65DA"/>
    <w:rPr>
      <w:smallCaps/>
      <w:spacing w:val="5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C65DA"/>
    <w:pPr>
      <w:outlineLvl w:val="9"/>
    </w:pPr>
    <w:rPr>
      <w:lang w:bidi="en-US"/>
    </w:rPr>
  </w:style>
  <w:style w:type="paragraph" w:styleId="ListNumber">
    <w:name w:val="List Number"/>
    <w:basedOn w:val="Normal"/>
    <w:uiPriority w:val="99"/>
    <w:unhideWhenUsed/>
    <w:rsid w:val="00FB10CB"/>
    <w:pPr>
      <w:numPr>
        <w:numId w:val="11"/>
      </w:numPr>
      <w:spacing w:after="120"/>
      <w:ind w:left="369" w:hanging="369"/>
      <w:contextualSpacing/>
    </w:pPr>
  </w:style>
  <w:style w:type="paragraph" w:styleId="ListNumber2">
    <w:name w:val="List Number 2"/>
    <w:basedOn w:val="Normal"/>
    <w:uiPriority w:val="99"/>
    <w:unhideWhenUsed/>
    <w:rsid w:val="00985632"/>
    <w:pPr>
      <w:numPr>
        <w:ilvl w:val="1"/>
        <w:numId w:val="11"/>
      </w:numPr>
      <w:tabs>
        <w:tab w:val="left" w:pos="1134"/>
      </w:tabs>
      <w:spacing w:after="120"/>
      <w:ind w:left="936" w:hanging="567"/>
      <w:contextualSpacing/>
    </w:pPr>
  </w:style>
  <w:style w:type="paragraph" w:styleId="ListNumber3">
    <w:name w:val="List Number 3"/>
    <w:basedOn w:val="Normal"/>
    <w:uiPriority w:val="99"/>
    <w:unhideWhenUsed/>
    <w:rsid w:val="00985632"/>
    <w:pPr>
      <w:numPr>
        <w:ilvl w:val="2"/>
        <w:numId w:val="11"/>
      </w:numPr>
      <w:spacing w:after="120"/>
      <w:ind w:left="1701" w:hanging="765"/>
      <w:contextualSpacing/>
    </w:pPr>
  </w:style>
  <w:style w:type="paragraph" w:styleId="ListNumber4">
    <w:name w:val="List Number 4"/>
    <w:basedOn w:val="Normal"/>
    <w:uiPriority w:val="99"/>
    <w:unhideWhenUsed/>
    <w:rsid w:val="00406E5A"/>
    <w:pPr>
      <w:numPr>
        <w:ilvl w:val="3"/>
        <w:numId w:val="11"/>
      </w:numPr>
      <w:spacing w:after="120"/>
      <w:ind w:left="2637" w:hanging="936"/>
      <w:contextualSpacing/>
    </w:pPr>
  </w:style>
  <w:style w:type="paragraph" w:styleId="ListBullet">
    <w:name w:val="List Bullet"/>
    <w:basedOn w:val="Normal"/>
    <w:uiPriority w:val="99"/>
    <w:unhideWhenUsed/>
    <w:rsid w:val="00CA46EC"/>
    <w:pPr>
      <w:numPr>
        <w:numId w:val="16"/>
      </w:numPr>
      <w:spacing w:after="120"/>
      <w:ind w:left="369" w:hanging="369"/>
      <w:contextualSpacing/>
    </w:pPr>
  </w:style>
  <w:style w:type="paragraph" w:styleId="ListBullet2">
    <w:name w:val="List Bullet 2"/>
    <w:basedOn w:val="Normal"/>
    <w:uiPriority w:val="99"/>
    <w:unhideWhenUsed/>
    <w:rsid w:val="00CA46EC"/>
    <w:pPr>
      <w:numPr>
        <w:ilvl w:val="1"/>
        <w:numId w:val="16"/>
      </w:numPr>
      <w:spacing w:after="120"/>
      <w:ind w:left="766" w:hanging="369"/>
      <w:contextualSpacing/>
    </w:pPr>
  </w:style>
  <w:style w:type="paragraph" w:styleId="ListBullet3">
    <w:name w:val="List Bullet 3"/>
    <w:basedOn w:val="Normal"/>
    <w:uiPriority w:val="99"/>
    <w:unhideWhenUsed/>
    <w:rsid w:val="00CA46EC"/>
    <w:pPr>
      <w:numPr>
        <w:ilvl w:val="2"/>
        <w:numId w:val="16"/>
      </w:numPr>
      <w:spacing w:after="120"/>
      <w:ind w:left="1163" w:hanging="369"/>
      <w:contextualSpacing/>
    </w:pPr>
  </w:style>
  <w:style w:type="paragraph" w:styleId="ListBullet4">
    <w:name w:val="List Bullet 4"/>
    <w:basedOn w:val="Normal"/>
    <w:uiPriority w:val="99"/>
    <w:unhideWhenUsed/>
    <w:rsid w:val="00CA46EC"/>
    <w:pPr>
      <w:numPr>
        <w:ilvl w:val="3"/>
        <w:numId w:val="16"/>
      </w:numPr>
      <w:spacing w:after="120"/>
      <w:ind w:left="1503" w:hanging="369"/>
      <w:contextualSpacing/>
    </w:pPr>
  </w:style>
  <w:style w:type="table" w:styleId="TableGrid">
    <w:name w:val="Table Grid"/>
    <w:basedOn w:val="TableNormal"/>
    <w:uiPriority w:val="59"/>
    <w:rsid w:val="00792C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DEEWRTable">
    <w:name w:val="DEEWR Table"/>
    <w:basedOn w:val="TableNormal"/>
    <w:uiPriority w:val="99"/>
    <w:rsid w:val="00BA4D57"/>
    <w:pPr>
      <w:spacing w:after="0" w:line="240" w:lineRule="auto"/>
    </w:pPr>
    <w:rPr>
      <w:color w:val="000000" w:themeColor="text1"/>
      <w:sz w:val="20"/>
    </w:rPr>
    <w:tblPr>
      <w:tblStyleRowBandSize w:val="1"/>
      <w:tblBorders>
        <w:bottom w:val="single" w:sz="4" w:space="0" w:color="auto"/>
      </w:tblBorders>
    </w:tblPr>
    <w:trPr>
      <w:cantSplit/>
    </w:trPr>
    <w:tblStylePr w:type="firstRow">
      <w:pPr>
        <w:wordWrap/>
        <w:ind w:leftChars="0" w:left="0" w:rightChars="0" w:right="0"/>
        <w:jc w:val="left"/>
      </w:pPr>
      <w:rPr>
        <w:rFonts w:asciiTheme="minorHAnsi" w:hAnsiTheme="minorHAnsi"/>
        <w:b/>
        <w:color w:val="FFFFFF" w:themeColor="background2"/>
        <w:sz w:val="20"/>
      </w:rPr>
      <w:tblPr/>
      <w:tcPr>
        <w:shd w:val="clear" w:color="auto" w:fill="522761"/>
      </w:tcPr>
    </w:tblStylePr>
    <w:tblStylePr w:type="firstCol">
      <w:pPr>
        <w:jc w:val="left"/>
      </w:pPr>
      <w:rPr>
        <w:b/>
      </w:rPr>
    </w:tblStylePr>
  </w:style>
  <w:style w:type="paragraph" w:customStyle="1" w:styleId="Default">
    <w:name w:val="Default"/>
    <w:rsid w:val="00130923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Calibri"/>
      <w:color w:val="000000"/>
      <w:sz w:val="24"/>
      <w:szCs w:val="24"/>
      <w:lang w:eastAsia="en-AU"/>
    </w:rPr>
  </w:style>
  <w:style w:type="paragraph" w:styleId="BodyText">
    <w:name w:val="Body Text"/>
    <w:basedOn w:val="Normal"/>
    <w:link w:val="BodyTextChar"/>
    <w:rsid w:val="00130923"/>
    <w:pPr>
      <w:spacing w:after="120" w:line="240" w:lineRule="auto"/>
    </w:pPr>
    <w:rPr>
      <w:rFonts w:eastAsia="Times New Roman" w:cs="Times New Roman"/>
      <w:szCs w:val="24"/>
      <w:lang w:eastAsia="en-AU"/>
    </w:rPr>
  </w:style>
  <w:style w:type="character" w:customStyle="1" w:styleId="BodyTextChar">
    <w:name w:val="Body Text Char"/>
    <w:basedOn w:val="DefaultParagraphFont"/>
    <w:link w:val="BodyText"/>
    <w:rsid w:val="00130923"/>
    <w:rPr>
      <w:rFonts w:eastAsia="Times New Roman" w:cs="Times New Roman"/>
      <w:szCs w:val="24"/>
      <w:lang w:eastAsia="en-AU"/>
    </w:rPr>
  </w:style>
  <w:style w:type="paragraph" w:customStyle="1" w:styleId="numberedpara">
    <w:name w:val="numbered para"/>
    <w:basedOn w:val="Normal"/>
    <w:rsid w:val="00130923"/>
    <w:pPr>
      <w:numPr>
        <w:numId w:val="18"/>
      </w:numPr>
      <w:spacing w:after="0" w:line="240" w:lineRule="auto"/>
    </w:pPr>
    <w:rPr>
      <w:rFonts w:ascii="Calibri" w:eastAsiaTheme="minorHAnsi" w:hAnsi="Calibri" w:cs="Calibri"/>
      <w:lang w:eastAsia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09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0923"/>
    <w:rPr>
      <w:rFonts w:ascii="Tahoma" w:hAnsi="Tahoma" w:cs="Tahoma"/>
      <w:sz w:val="16"/>
      <w:szCs w:val="16"/>
    </w:rPr>
  </w:style>
  <w:style w:type="character" w:customStyle="1" w:styleId="NoSpacingChar">
    <w:name w:val="No Spacing Char"/>
    <w:basedOn w:val="DefaultParagraphFont"/>
    <w:link w:val="NoSpacing"/>
    <w:uiPriority w:val="1"/>
    <w:rsid w:val="00130923"/>
  </w:style>
  <w:style w:type="paragraph" w:styleId="Header">
    <w:name w:val="header"/>
    <w:basedOn w:val="Normal"/>
    <w:link w:val="HeaderChar"/>
    <w:uiPriority w:val="99"/>
    <w:unhideWhenUsed/>
    <w:rsid w:val="001309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0923"/>
  </w:style>
  <w:style w:type="paragraph" w:styleId="Footer">
    <w:name w:val="footer"/>
    <w:basedOn w:val="Normal"/>
    <w:link w:val="FooterChar"/>
    <w:uiPriority w:val="99"/>
    <w:unhideWhenUsed/>
    <w:rsid w:val="001309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0923"/>
  </w:style>
  <w:style w:type="paragraph" w:styleId="TOC1">
    <w:name w:val="toc 1"/>
    <w:basedOn w:val="Normal"/>
    <w:next w:val="Normal"/>
    <w:autoRedefine/>
    <w:uiPriority w:val="39"/>
    <w:unhideWhenUsed/>
    <w:rsid w:val="00EF4A3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F4A3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F4A38"/>
    <w:pPr>
      <w:spacing w:after="100"/>
      <w:ind w:left="440"/>
    </w:pPr>
  </w:style>
  <w:style w:type="paragraph" w:styleId="Caption">
    <w:name w:val="caption"/>
    <w:basedOn w:val="Heading4"/>
    <w:next w:val="Normal"/>
    <w:uiPriority w:val="35"/>
    <w:unhideWhenUsed/>
    <w:rsid w:val="00B2722A"/>
    <w:rPr>
      <w:i w:val="0"/>
    </w:rPr>
  </w:style>
  <w:style w:type="paragraph" w:customStyle="1" w:styleId="Source">
    <w:name w:val="Source"/>
    <w:basedOn w:val="Normal"/>
    <w:qFormat/>
    <w:rsid w:val="00B2722A"/>
    <w:rPr>
      <w:rFonts w:cstheme="minorHAnsi"/>
      <w:b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BA282D"/>
    <w:rPr>
      <w:color w:val="808080"/>
    </w:rPr>
  </w:style>
  <w:style w:type="paragraph" w:customStyle="1" w:styleId="DeleteText">
    <w:name w:val="Delete Text"/>
    <w:basedOn w:val="Normal"/>
    <w:qFormat/>
    <w:rsid w:val="00F74011"/>
    <w:rPr>
      <w:color w:val="7030A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3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RelyOnCSS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endnotes" Target="endnotes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1.png"/><Relationship Id="rId21" Type="http://schemas.openxmlformats.org/officeDocument/2006/relationships/image" Target="media/image5.png"/><Relationship Id="rId34" Type="http://schemas.openxmlformats.org/officeDocument/2006/relationships/hyperlink" Target="http://heimshelp.education.gov.au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5.png"/><Relationship Id="rId50" Type="http://schemas.openxmlformats.org/officeDocument/2006/relationships/glossaryDocument" Target="glossary/document.xml"/><Relationship Id="rId7" Type="http://schemas.openxmlformats.org/officeDocument/2006/relationships/numbering" Target="numbering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9" Type="http://schemas.openxmlformats.org/officeDocument/2006/relationships/image" Target="media/image13.png"/><Relationship Id="rId11" Type="http://schemas.openxmlformats.org/officeDocument/2006/relationships/webSettings" Target="webSettings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40" Type="http://schemas.openxmlformats.org/officeDocument/2006/relationships/hyperlink" Target="http://heimshelp.education.gov.au/sites/heimshelp/support/pages/user-guides" TargetMode="External"/><Relationship Id="rId45" Type="http://schemas.openxmlformats.org/officeDocument/2006/relationships/hyperlink" Target="http://heimshelp.education.gov.au/sites/heimshelp/support/pages/user-guides" TargetMode="External"/><Relationship Id="rId5" Type="http://schemas.openxmlformats.org/officeDocument/2006/relationships/customXml" Target="../customXml/item5.xml"/><Relationship Id="rId15" Type="http://schemas.openxmlformats.org/officeDocument/2006/relationships/footer" Target="footer1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18.png"/><Relationship Id="rId49" Type="http://schemas.openxmlformats.org/officeDocument/2006/relationships/fontTable" Target="fontTable.xml"/><Relationship Id="rId10" Type="http://schemas.openxmlformats.org/officeDocument/2006/relationships/settings" Target="settings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4.png"/><Relationship Id="rId4" Type="http://schemas.openxmlformats.org/officeDocument/2006/relationships/customXml" Target="../customXml/item4.xml"/><Relationship Id="rId9" Type="http://schemas.microsoft.com/office/2007/relationships/stylesWithEffects" Target="stylesWithEffects.xml"/><Relationship Id="rId14" Type="http://schemas.openxmlformats.org/officeDocument/2006/relationships/header" Target="header1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yperlink" Target="http://heimshelp.education.gov.au" TargetMode="External"/><Relationship Id="rId43" Type="http://schemas.openxmlformats.org/officeDocument/2006/relationships/image" Target="media/image23.png"/><Relationship Id="rId48" Type="http://schemas.openxmlformats.org/officeDocument/2006/relationships/image" Target="media/image26.png"/><Relationship Id="rId8" Type="http://schemas.openxmlformats.org/officeDocument/2006/relationships/styles" Target="style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footnotes" Target="footnotes.xml"/><Relationship Id="rId17" Type="http://schemas.openxmlformats.org/officeDocument/2006/relationships/image" Target="media/image1.jp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46" Type="http://schemas.openxmlformats.org/officeDocument/2006/relationships/hyperlink" Target="http://heimshelp.education.gov.au/sites/heimshelp/support/pages/user-guides" TargetMode="External"/><Relationship Id="rId20" Type="http://schemas.openxmlformats.org/officeDocument/2006/relationships/image" Target="media/image4.png"/><Relationship Id="rId41" Type="http://schemas.openxmlformats.org/officeDocument/2006/relationships/hyperlink" Target="http://heimshelp.education.gov.au/sites/heimshelp/support/pages/user-guides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23E98F0C999E41F2BC513FFDCDC68C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E3C054-E78A-448A-995E-0B0271802A79}"/>
      </w:docPartPr>
      <w:docPartBody>
        <w:p w14:paraId="7EBC39EE" w14:textId="77777777" w:rsidR="009C5335" w:rsidRDefault="00296D18" w:rsidP="00296D18">
          <w:pPr>
            <w:pStyle w:val="23E98F0C999E41F2BC513FFDCDC68CDF"/>
          </w:pPr>
          <w:r w:rsidRPr="00716CA2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492A"/>
    <w:rsid w:val="000C492A"/>
    <w:rsid w:val="00296D18"/>
    <w:rsid w:val="009C5335"/>
    <w:rsid w:val="00AA126D"/>
    <w:rsid w:val="00F43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BC39EE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96D18"/>
    <w:rPr>
      <w:color w:val="808080"/>
    </w:rPr>
  </w:style>
  <w:style w:type="paragraph" w:customStyle="1" w:styleId="A57011E7BB694AD9A0155DD12A21F780">
    <w:name w:val="A57011E7BB694AD9A0155DD12A21F780"/>
    <w:rsid w:val="00AA126D"/>
  </w:style>
  <w:style w:type="paragraph" w:customStyle="1" w:styleId="346EF21D93494385901F5E189CCAFC87">
    <w:name w:val="346EF21D93494385901F5E189CCAFC87"/>
    <w:rsid w:val="00AA126D"/>
  </w:style>
  <w:style w:type="paragraph" w:customStyle="1" w:styleId="23E98F0C999E41F2BC513FFDCDC68CDF">
    <w:name w:val="23E98F0C999E41F2BC513FFDCDC68CDF"/>
    <w:rsid w:val="00296D1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96D18"/>
    <w:rPr>
      <w:color w:val="808080"/>
    </w:rPr>
  </w:style>
  <w:style w:type="paragraph" w:customStyle="1" w:styleId="A57011E7BB694AD9A0155DD12A21F780">
    <w:name w:val="A57011E7BB694AD9A0155DD12A21F780"/>
    <w:rsid w:val="00AA126D"/>
  </w:style>
  <w:style w:type="paragraph" w:customStyle="1" w:styleId="346EF21D93494385901F5E189CCAFC87">
    <w:name w:val="346EF21D93494385901F5E189CCAFC87"/>
    <w:rsid w:val="00AA126D"/>
  </w:style>
  <w:style w:type="paragraph" w:customStyle="1" w:styleId="23E98F0C999E41F2BC513FFDCDC68CDF">
    <w:name w:val="23E98F0C999E41F2BC513FFDCDC68CDF"/>
    <w:rsid w:val="00296D1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DEEWR">
      <a:dk1>
        <a:sysClr val="windowText" lastClr="000000"/>
      </a:dk1>
      <a:lt1>
        <a:srgbClr val="7F7F7F"/>
      </a:lt1>
      <a:dk2>
        <a:srgbClr val="165788"/>
      </a:dk2>
      <a:lt2>
        <a:srgbClr val="FFFFFF"/>
      </a:lt2>
      <a:accent1>
        <a:srgbClr val="165788"/>
      </a:accent1>
      <a:accent2>
        <a:srgbClr val="593674"/>
      </a:accent2>
      <a:accent3>
        <a:srgbClr val="478A57"/>
      </a:accent3>
      <a:accent4>
        <a:srgbClr val="969A52"/>
      </a:accent4>
      <a:accent5>
        <a:srgbClr val="CF9A3E"/>
      </a:accent5>
      <a:accent6>
        <a:srgbClr val="A75534"/>
      </a:accent6>
      <a:hlink>
        <a:srgbClr val="165788"/>
      </a:hlink>
      <a:folHlink>
        <a:srgbClr val="00000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?mso-contentType ?>
<customXsn xmlns="http://schemas.microsoft.com/office/2006/metadata/customXsn">
  <xsnLocation/>
  <cached>True</cached>
  <openByDefault>True</openByDefault>
  <xsnScope/>
</customXsn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LengthInSeconds xmlns="http://schemas.microsoft.com/sharepoint/v3" xsi:nil="true"/>
    <VideoWidthInPixels xmlns="http://schemas.microsoft.com/sharepoint/v3" xsi:nil="true"/>
    <PublishingExpirationDate xmlns="http://schemas.microsoft.com/sharepoint/v3" xsi:nil="true"/>
    <AlternateThumbnailUrl xmlns="91F56F5F-EED6-41F1-8A86-223AF0E2C3C5">
      <Url xsi:nil="true"/>
      <Description xsi:nil="true"/>
    </AlternateThumbnailUrl>
    <PublishingStartDate xmlns="http://schemas.microsoft.com/sharepoint/v3" xsi:nil="true"/>
    <wic_System_Copyright xmlns="http://schemas.microsoft.com/sharepoint/v3/fields" xsi:nil="true"/>
    <VideoHeightInPixels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Video" ma:contentTypeID="0x0101009148F5A04DDD49CBA7127AADA5FB792B00291D173ECE694D56B19D111489C4369D0044907221C7597F4A93CDED0081182CDD" ma:contentTypeVersion="1" ma:contentTypeDescription="Upload a video file." ma:contentTypeScope="" ma:versionID="55b8bbd51a608137ff6e6a29e9539a38">
  <xsd:schema xmlns:xsd="http://www.w3.org/2001/XMLSchema" xmlns:xs="http://www.w3.org/2001/XMLSchema" xmlns:p="http://schemas.microsoft.com/office/2006/metadata/properties" xmlns:ns1="http://schemas.microsoft.com/sharepoint/v3" xmlns:ns2="91F56F5F-EED6-41F1-8A86-223AF0E2C3C5" xmlns:ns3="http://schemas.microsoft.com/sharepoint/v3/fields" targetNamespace="http://schemas.microsoft.com/office/2006/metadata/properties" ma:root="true" ma:fieldsID="98cee3f6b219b8982519f313c942ec94" ns1:_="" ns2:_="" ns3:_="">
    <xsd:import namespace="http://schemas.microsoft.com/sharepoint/v3"/>
    <xsd:import namespace="91F56F5F-EED6-41F1-8A86-223AF0E2C3C5"/>
    <xsd:import namespace="http://schemas.microsoft.com/sharepoint/v3/fields"/>
    <xsd:element name="properties">
      <xsd:complexType>
        <xsd:sequence>
          <xsd:element name="documentManagement">
            <xsd:complexType>
              <xsd:all>
                <xsd:element ref="ns1:FileRef" minOccurs="0"/>
                <xsd:element ref="ns1:File_x0020_Type" minOccurs="0"/>
                <xsd:element ref="ns1:HTML_x0020_File_x0020_Type" minOccurs="0"/>
                <xsd:element ref="ns1:FSObjType" minOccurs="0"/>
                <xsd:element ref="ns2:ThumbnailExists" minOccurs="0"/>
                <xsd:element ref="ns2:PreviewExists" minOccurs="0"/>
                <xsd:element ref="ns2:ImageWidth" minOccurs="0"/>
                <xsd:element ref="ns2:AlternateThumbnailUrl" minOccurs="0"/>
                <xsd:element ref="ns3:wic_System_Copyright" minOccurs="0"/>
                <xsd:element ref="ns1:MediaLengthInSeconds" minOccurs="0"/>
                <xsd:element ref="ns1:VideoWidthInPixels" minOccurs="0"/>
                <xsd:element ref="ns1:VideoHeightInPixels" minOccurs="0"/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FileRef" ma:index="8" nillable="true" ma:displayName="URL Path" ma:hidden="true" ma:list="Docs" ma:internalName="FileRef" ma:readOnly="true" ma:showField="FullUrl">
      <xsd:simpleType>
        <xsd:restriction base="dms:Lookup"/>
      </xsd:simpleType>
    </xsd:element>
    <xsd:element name="File_x0020_Type" ma:index="9" nillable="true" ma:displayName="File Type" ma:hidden="true" ma:internalName="File_x0020_Type" ma:readOnly="true">
      <xsd:simpleType>
        <xsd:restriction base="dms:Text"/>
      </xsd:simpleType>
    </xsd:element>
    <xsd:element name="HTML_x0020_File_x0020_Type" ma:index="10" nillable="true" ma:displayName="HTML File Type" ma:hidden="true" ma:internalName="HTML_x0020_File_x0020_Type" ma:readOnly="true">
      <xsd:simpleType>
        <xsd:restriction base="dms:Text"/>
      </xsd:simpleType>
    </xsd:element>
    <xsd:element name="FSObjType" ma:index="11" nillable="true" ma:displayName="Item Type" ma:hidden="true" ma:list="Docs" ma:internalName="FSObjType" ma:readOnly="true" ma:showField="FSType">
      <xsd:simpleType>
        <xsd:restriction base="dms:Lookup"/>
      </xsd:simpleType>
    </xsd:element>
    <xsd:element name="MediaLengthInSeconds" ma:index="25" nillable="true" ma:displayName="Length (seconds)" ma:internalName="MediaLengthInSeconds">
      <xsd:simpleType>
        <xsd:restriction base="dms:Unknown"/>
      </xsd:simpleType>
    </xsd:element>
    <xsd:element name="VideoWidthInPixels" ma:index="26" nillable="true" ma:displayName="Frame Width" ma:internalName="VideoWidthInPixels">
      <xsd:simpleType>
        <xsd:restriction base="dms:Unknown"/>
      </xsd:simpleType>
    </xsd:element>
    <xsd:element name="VideoHeightInPixels" ma:index="27" nillable="true" ma:displayName="Frame Height" ma:internalName="VideoHeightInPixels">
      <xsd:simpleType>
        <xsd:restriction base="dms:Unknown"/>
      </xsd:simpleType>
    </xsd:element>
    <xsd:element name="PublishingStartDate" ma:index="28" nillable="true" ma:displayName="Scheduling Start Date" ma:internalName="PublishingStartDate">
      <xsd:simpleType>
        <xsd:restriction base="dms:Unknown"/>
      </xsd:simpleType>
    </xsd:element>
    <xsd:element name="PublishingExpirationDate" ma:index="29" nillable="true" ma:displayName="Scheduling End Date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F56F5F-EED6-41F1-8A86-223AF0E2C3C5" elementFormDefault="qualified">
    <xsd:import namespace="http://schemas.microsoft.com/office/2006/documentManagement/types"/>
    <xsd:import namespace="http://schemas.microsoft.com/office/infopath/2007/PartnerControls"/>
    <xsd:element name="ThumbnailExists" ma:index="18" nillable="true" ma:displayName="Thumbnail Exists" ma:default="FALSE" ma:internalName="ThumbnailExists" ma:readOnly="true">
      <xsd:simpleType>
        <xsd:restriction base="dms:Boolean"/>
      </xsd:simpleType>
    </xsd:element>
    <xsd:element name="PreviewExists" ma:index="19" nillable="true" ma:displayName="Preview Exists" ma:default="FALSE" ma:internalName="PreviewExists" ma:readOnly="true">
      <xsd:simpleType>
        <xsd:restriction base="dms:Boolean"/>
      </xsd:simpleType>
    </xsd:element>
    <xsd:element name="ImageWidth" ma:index="20" nillable="true" ma:displayName="Width" ma:internalName="ImageWidth" ma:readOnly="true">
      <xsd:simpleType>
        <xsd:restriction base="dms:Unknown"/>
      </xsd:simpleType>
    </xsd:element>
    <xsd:element name="AlternateThumbnailUrl" ma:index="23" nillable="true" ma:displayName="Preview Image URL" ma:description="Link to the image that will be shown as the preview for this asset" ma:format="Image" ma:internalName="AlternateThumbnailUrl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wic_System_Copyright" ma:index="24" nillable="true" ma:displayName="Copyright" ma:internalName="wic_System_Copyright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 ma:index="21" ma:displayName="Author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 ma:index="22" ma:displayName="Comments"/>
        <xsd:element name="keywords" minOccurs="0" maxOccurs="1" type="xsd:string" ma:index="14" ma:displayName="Keywords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3368B6-176E-4A31-9903-078568A9ECFA}">
  <ds:schemaRefs>
    <ds:schemaRef ds:uri="http://schemas.microsoft.com/office/2006/metadata/customXsn"/>
  </ds:schemaRefs>
</ds:datastoreItem>
</file>

<file path=customXml/itemProps2.xml><?xml version="1.0" encoding="utf-8"?>
<ds:datastoreItem xmlns:ds="http://schemas.openxmlformats.org/officeDocument/2006/customXml" ds:itemID="{F57166C5-B1F3-49AB-8928-050D79CFF202}"/>
</file>

<file path=customXml/itemProps3.xml><?xml version="1.0" encoding="utf-8"?>
<ds:datastoreItem xmlns:ds="http://schemas.openxmlformats.org/officeDocument/2006/customXml" ds:itemID="{03D6CCF6-5170-43BE-B046-426AF2AB4916}"/>
</file>

<file path=customXml/itemProps4.xml><?xml version="1.0" encoding="utf-8"?>
<ds:datastoreItem xmlns:ds="http://schemas.openxmlformats.org/officeDocument/2006/customXml" ds:itemID="{64BE6F50-6B78-4C3D-B7DD-1F03DE64BAC7}"/>
</file>

<file path=customXml/itemProps5.xml><?xml version="1.0" encoding="utf-8"?>
<ds:datastoreItem xmlns:ds="http://schemas.openxmlformats.org/officeDocument/2006/customXml" ds:itemID="{89155DFC-3C46-4384-91C2-E882403FED71}"/>
</file>

<file path=customXml/itemProps6.xml><?xml version="1.0" encoding="utf-8"?>
<ds:datastoreItem xmlns:ds="http://schemas.openxmlformats.org/officeDocument/2006/customXml" ds:itemID="{89155DFC-3C46-4384-91C2-E882403FED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54AEE248.dotm</Template>
  <TotalTime>30</TotalTime>
  <Pages>13</Pages>
  <Words>44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 guide to converting an Excel spreadsheet to a flat file format for importing into HEPCAT</vt:lpstr>
    </vt:vector>
  </TitlesOfParts>
  <Company>Australian Government</Company>
  <LinksUpToDate>false</LinksUpToDate>
  <CharactersWithSpaces>300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 guide to converting an Excel spreadsheet to a flat file format for importing into HEPCAT</dc:title>
  <dc:creator>Liam Mckeon</dc:creator>
  <cp:keywords>HEPCAT</cp:keywords>
  <cp:lastModifiedBy>Liam Mckeon</cp:lastModifiedBy>
  <cp:revision>6</cp:revision>
  <cp:lastPrinted>2013-01-17T00:36:00Z</cp:lastPrinted>
  <dcterms:created xsi:type="dcterms:W3CDTF">2016-05-31T04:23:00Z</dcterms:created>
  <dcterms:modified xsi:type="dcterms:W3CDTF">2016-11-09T00:12:00Z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0x0101009148F5A04DDD49CBA7127AADA5FB792B00291D173ECE694D56B19D111489C4369D0044907221C7597F4A93CDED0081182CDD</vt:lpwstr>
  </property>
  <property fmtid="{D5CDD505-2E9C-101B-9397-08002B2CF9AE}" pid="3" name="Order">
    <vt:r8>1800</vt:r8>
  </property>
  <property fmtid="{D5CDD505-2E9C-101B-9397-08002B2CF9AE}" pid="4" name="Base Target">
    <vt:lpwstr>_blank</vt:lpwstr>
  </property>
  <property fmtid="{D5CDD505-2E9C-101B-9397-08002B2CF9AE}" pid="5" name="Category">
    <vt:lpwstr/>
  </property>
  <property fmtid="{D5CDD505-2E9C-101B-9397-08002B2CF9AE}" pid="6" name="_dlc_policyId">
    <vt:lpwstr/>
  </property>
  <property fmtid="{D5CDD505-2E9C-101B-9397-08002B2CF9AE}" pid="7" name="xd_Signature">
    <vt:bool>false</vt:bool>
  </property>
  <property fmtid="{D5CDD505-2E9C-101B-9397-08002B2CF9AE}" pid="8" name="xd_ProgID">
    <vt:lpwstr/>
  </property>
  <property fmtid="{D5CDD505-2E9C-101B-9397-08002B2CF9AE}" pid="9" name="DdocsSearchTerms">
    <vt:lpwstr/>
  </property>
  <property fmtid="{D5CDD505-2E9C-101B-9397-08002B2CF9AE}" pid="10" name="HeaderStyleDefinitions">
    <vt:lpwstr/>
  </property>
  <property fmtid="{D5CDD505-2E9C-101B-9397-08002B2CF9AE}" pid="11" name="ItemRetentionFormula">
    <vt:lpwstr/>
  </property>
  <property fmtid="{D5CDD505-2E9C-101B-9397-08002B2CF9AE}" pid="12" name="TemplateUrl">
    <vt:lpwstr/>
  </property>
</Properties>
</file>